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37BD" w14:textId="63648926" w:rsidR="00633FA3" w:rsidRDefault="006850DD">
      <w:pPr>
        <w:pStyle w:val="Subtitle"/>
      </w:pPr>
      <w:r>
        <w:t>MA374 – Financial Engineering Laboratory</w:t>
      </w:r>
    </w:p>
    <w:p w14:paraId="5F191DAF" w14:textId="353BA6DD" w:rsidR="00633FA3" w:rsidRDefault="006850DD">
      <w:pPr>
        <w:pStyle w:val="Title"/>
      </w:pPr>
      <w:r>
        <w:t>Lab - 03</w:t>
      </w:r>
    </w:p>
    <w:p w14:paraId="1D35E0B3" w14:textId="6E9FBA5B" w:rsidR="00633FA3" w:rsidRDefault="006850DD" w:rsidP="006850DD">
      <w:pPr>
        <w:pStyle w:val="Author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</w:r>
      <w:r>
        <w:tab/>
        <w:t xml:space="preserve">      210123083</w:t>
      </w:r>
    </w:p>
    <w:p w14:paraId="4E8B1183" w14:textId="4DB2B817" w:rsidR="007F40D3" w:rsidRDefault="007F40D3" w:rsidP="007F40D3">
      <w:pPr>
        <w:pStyle w:val="Heading1"/>
      </w:pPr>
      <w:r>
        <w:t xml:space="preserve">Ques - </w:t>
      </w:r>
      <w:r>
        <w:t>1</w:t>
      </w:r>
    </w:p>
    <w:p w14:paraId="169D81E6" w14:textId="1ED85AD6" w:rsidR="007F40D3" w:rsidRDefault="00BF766F" w:rsidP="00BF766F">
      <w:pPr>
        <w:spacing w:after="0"/>
      </w:pPr>
      <w:r>
        <w:t>The initial option prices for American Call Option and American Put Option are: -</w:t>
      </w:r>
    </w:p>
    <w:p w14:paraId="60B608F1" w14:textId="77777777" w:rsidR="00BF766F" w:rsidRDefault="00BF766F" w:rsidP="00BF766F">
      <w:pPr>
        <w:spacing w:after="0"/>
      </w:pPr>
    </w:p>
    <w:p w14:paraId="383DAD23" w14:textId="4E84EC2C" w:rsidR="00BF766F" w:rsidRDefault="00BF766F" w:rsidP="00BF766F">
      <w:pPr>
        <w:spacing w:after="0"/>
        <w:jc w:val="center"/>
      </w:pPr>
      <w:r w:rsidRPr="00BF766F">
        <w:drawing>
          <wp:inline distT="0" distB="0" distL="0" distR="0" wp14:anchorId="5C6533D1" wp14:editId="3181BEFB">
            <wp:extent cx="4343400" cy="393700"/>
            <wp:effectExtent l="0" t="0" r="0" b="0"/>
            <wp:docPr id="31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B5C6" w14:textId="77777777" w:rsidR="00BF766F" w:rsidRDefault="00BF766F" w:rsidP="00BF766F">
      <w:pPr>
        <w:spacing w:after="0"/>
      </w:pPr>
    </w:p>
    <w:p w14:paraId="0D0D3DDD" w14:textId="71DF2D9F" w:rsidR="00BF766F" w:rsidRDefault="009E2C9E" w:rsidP="009E2C9E">
      <w:pPr>
        <w:spacing w:after="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Sensitivity Analysis</w:t>
      </w:r>
    </w:p>
    <w:p w14:paraId="2BE24DBA" w14:textId="77777777" w:rsidR="009E2C9E" w:rsidRDefault="009E2C9E" w:rsidP="009E2C9E">
      <w:pPr>
        <w:spacing w:after="0"/>
        <w:jc w:val="center"/>
        <w:rPr>
          <w:b/>
          <w:bCs/>
          <w:sz w:val="32"/>
          <w:szCs w:val="32"/>
          <w:u w:val="single"/>
        </w:rPr>
      </w:pPr>
    </w:p>
    <w:p w14:paraId="7C197804" w14:textId="3A17DC4C" w:rsidR="009E2C9E" w:rsidRDefault="009E2C9E" w:rsidP="009E2C9E">
      <w:pPr>
        <w:spacing w:after="0"/>
        <w:jc w:val="center"/>
      </w:pPr>
      <w:r>
        <w:rPr>
          <w:noProof/>
        </w:rPr>
        <w:drawing>
          <wp:inline distT="0" distB="0" distL="0" distR="0" wp14:anchorId="4146480F" wp14:editId="37A44032">
            <wp:extent cx="3229582" cy="2422188"/>
            <wp:effectExtent l="0" t="0" r="0" b="3810"/>
            <wp:docPr id="1771735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35038" name="Picture 17717350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676" cy="24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B2E8B" wp14:editId="20970226">
            <wp:extent cx="3268495" cy="2451371"/>
            <wp:effectExtent l="0" t="0" r="0" b="0"/>
            <wp:docPr id="1392550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0318" name="Picture 1392550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20" cy="25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C0C5" w14:textId="2FE9DFB1" w:rsidR="009E2C9E" w:rsidRDefault="009E2C9E" w:rsidP="009E2C9E">
      <w:pPr>
        <w:spacing w:after="0"/>
        <w:jc w:val="center"/>
      </w:pPr>
      <w:r>
        <w:rPr>
          <w:noProof/>
        </w:rPr>
        <w:drawing>
          <wp:inline distT="0" distB="0" distL="0" distR="0" wp14:anchorId="272F9CF8" wp14:editId="7387A14B">
            <wp:extent cx="3450076" cy="2587557"/>
            <wp:effectExtent l="0" t="0" r="4445" b="3810"/>
            <wp:docPr id="5264493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9350" name="Picture 5264493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380" cy="26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7514F" wp14:editId="12B0847F">
            <wp:extent cx="3385226" cy="2538920"/>
            <wp:effectExtent l="0" t="0" r="5715" b="1270"/>
            <wp:docPr id="18647314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31409" name="Picture 18647314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32" cy="25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EAAD" w14:textId="782384B1" w:rsidR="009E2C9E" w:rsidRDefault="009E2C9E" w:rsidP="009E2C9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ED06FAC" wp14:editId="26D549B4">
            <wp:extent cx="3336587" cy="2502441"/>
            <wp:effectExtent l="0" t="0" r="3810" b="0"/>
            <wp:docPr id="3070987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98777" name="Picture 3070987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83" cy="2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6407" wp14:editId="48CDFD83">
            <wp:extent cx="3317131" cy="2487848"/>
            <wp:effectExtent l="0" t="0" r="0" b="1905"/>
            <wp:docPr id="18190596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59687" name="Picture 18190596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560" cy="252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BCFC" w14:textId="6500C596" w:rsidR="009E2C9E" w:rsidRDefault="009E2C9E" w:rsidP="009E2C9E">
      <w:pPr>
        <w:spacing w:after="0"/>
        <w:jc w:val="center"/>
      </w:pPr>
      <w:r>
        <w:rPr>
          <w:noProof/>
        </w:rPr>
        <w:drawing>
          <wp:inline distT="0" distB="0" distL="0" distR="0" wp14:anchorId="7391300C" wp14:editId="5F156AC6">
            <wp:extent cx="3385225" cy="2538919"/>
            <wp:effectExtent l="0" t="0" r="5715" b="1270"/>
            <wp:docPr id="1864963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63556" name="Picture 18649635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046" cy="25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8EF38" wp14:editId="23038347">
            <wp:extent cx="3404681" cy="2553511"/>
            <wp:effectExtent l="0" t="0" r="0" b="0"/>
            <wp:docPr id="5079684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8473" name="Picture 50796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1" cy="25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61B4" w14:textId="3A42756F" w:rsidR="009E2C9E" w:rsidRDefault="009E2C9E" w:rsidP="009E2C9E">
      <w:pPr>
        <w:spacing w:after="0"/>
        <w:jc w:val="center"/>
      </w:pPr>
      <w:r>
        <w:rPr>
          <w:noProof/>
        </w:rPr>
        <w:drawing>
          <wp:inline distT="0" distB="0" distL="0" distR="0" wp14:anchorId="4834F227" wp14:editId="0BB075AD">
            <wp:extent cx="3365473" cy="2524104"/>
            <wp:effectExtent l="0" t="0" r="635" b="3810"/>
            <wp:docPr id="1072214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4629" name="Picture 10722146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77" cy="25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FE51D" wp14:editId="1056C124">
            <wp:extent cx="3404681" cy="2553511"/>
            <wp:effectExtent l="0" t="0" r="0" b="0"/>
            <wp:docPr id="20011917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91725" name="Picture 20011917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256" cy="25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D68B" w14:textId="0CBE5894" w:rsidR="009E2C9E" w:rsidRDefault="009E2C9E" w:rsidP="009E2C9E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5AFC3C6" wp14:editId="4B9C0CA2">
            <wp:extent cx="3365771" cy="2524328"/>
            <wp:effectExtent l="0" t="0" r="0" b="3175"/>
            <wp:docPr id="10281701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0198" name="Picture 10281701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28" cy="25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8EEE4" wp14:editId="6378DE88">
            <wp:extent cx="3375498" cy="2531624"/>
            <wp:effectExtent l="0" t="0" r="3175" b="0"/>
            <wp:docPr id="3413180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8022" name="Picture 3413180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52" cy="257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F9A" w14:textId="00028132" w:rsidR="009E2C9E" w:rsidRDefault="009E2C9E" w:rsidP="009E2C9E">
      <w:pPr>
        <w:spacing w:after="0"/>
        <w:jc w:val="center"/>
      </w:pPr>
      <w:r>
        <w:rPr>
          <w:noProof/>
        </w:rPr>
        <w:drawing>
          <wp:inline distT="0" distB="0" distL="0" distR="0" wp14:anchorId="446E9FD7" wp14:editId="437BEA3D">
            <wp:extent cx="3359285" cy="2519464"/>
            <wp:effectExtent l="0" t="0" r="0" b="0"/>
            <wp:docPr id="18070612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61298" name="Picture 18070612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645" cy="25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249ED" wp14:editId="53D6D78B">
            <wp:extent cx="3365771" cy="2524328"/>
            <wp:effectExtent l="0" t="0" r="0" b="3175"/>
            <wp:docPr id="64337725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7259" name="Picture 6433772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52" cy="256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650A" w14:textId="2E620382" w:rsidR="007F40D3" w:rsidRDefault="007F40D3" w:rsidP="007F40D3">
      <w:pPr>
        <w:pStyle w:val="Heading1"/>
      </w:pPr>
      <w:r>
        <w:t xml:space="preserve">Ques </w:t>
      </w:r>
      <w:r w:rsidR="009E2C9E">
        <w:t>–</w:t>
      </w:r>
      <w:r>
        <w:t xml:space="preserve"> 2</w:t>
      </w:r>
    </w:p>
    <w:p w14:paraId="4BF51ED8" w14:textId="77777777" w:rsidR="009E2C9E" w:rsidRPr="009E2C9E" w:rsidRDefault="009E2C9E" w:rsidP="009E2C9E"/>
    <w:p w14:paraId="2E73D8DC" w14:textId="0E2481BF" w:rsidR="00633FA3" w:rsidRDefault="006850DD" w:rsidP="006850DD">
      <w:pPr>
        <w:pStyle w:val="ListParagraph"/>
        <w:numPr>
          <w:ilvl w:val="0"/>
          <w:numId w:val="18"/>
        </w:numPr>
      </w:pPr>
      <w:r>
        <w:t>The initial option prices for Lookback Option are: 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4"/>
        <w:gridCol w:w="3598"/>
        <w:gridCol w:w="3598"/>
      </w:tblGrid>
      <w:tr w:rsidR="006850DD" w:rsidRPr="006850DD" w14:paraId="7ECFE87A" w14:textId="77777777" w:rsidTr="006850DD">
        <w:tc>
          <w:tcPr>
            <w:tcW w:w="3594" w:type="dxa"/>
          </w:tcPr>
          <w:p w14:paraId="4AAE6725" w14:textId="6BDF6186" w:rsidR="006850DD" w:rsidRPr="006850DD" w:rsidRDefault="006850DD" w:rsidP="006850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  <w:tc>
          <w:tcPr>
            <w:tcW w:w="3598" w:type="dxa"/>
          </w:tcPr>
          <w:p w14:paraId="1FB7CA10" w14:textId="1234D9F6" w:rsidR="006850DD" w:rsidRPr="006850DD" w:rsidRDefault="006850DD" w:rsidP="006850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Initial Option Price</w:t>
            </w:r>
          </w:p>
        </w:tc>
        <w:tc>
          <w:tcPr>
            <w:tcW w:w="3598" w:type="dxa"/>
          </w:tcPr>
          <w:p w14:paraId="68CF968F" w14:textId="31547159" w:rsidR="006850DD" w:rsidRPr="006850DD" w:rsidRDefault="006850DD" w:rsidP="006850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</w:tr>
      <w:tr w:rsidR="006850DD" w14:paraId="39F4FC59" w14:textId="77777777" w:rsidTr="006850DD">
        <w:tc>
          <w:tcPr>
            <w:tcW w:w="3594" w:type="dxa"/>
          </w:tcPr>
          <w:p w14:paraId="09168C2E" w14:textId="3711CB93" w:rsidR="006850DD" w:rsidRDefault="006850DD" w:rsidP="006850DD">
            <w:pPr>
              <w:jc w:val="center"/>
            </w:pPr>
            <w:r>
              <w:t>5</w:t>
            </w:r>
          </w:p>
        </w:tc>
        <w:tc>
          <w:tcPr>
            <w:tcW w:w="3598" w:type="dxa"/>
          </w:tcPr>
          <w:p w14:paraId="410C7DED" w14:textId="7EF0DB27" w:rsidR="006850DD" w:rsidRDefault="006850DD" w:rsidP="006850DD">
            <w:pPr>
              <w:jc w:val="center"/>
            </w:pPr>
            <w:r>
              <w:t>15.372952215663778</w:t>
            </w:r>
          </w:p>
        </w:tc>
        <w:tc>
          <w:tcPr>
            <w:tcW w:w="3598" w:type="dxa"/>
          </w:tcPr>
          <w:p w14:paraId="1747D64D" w14:textId="7814376B" w:rsidR="006850DD" w:rsidRDefault="006850DD" w:rsidP="006850DD">
            <w:pPr>
              <w:jc w:val="center"/>
            </w:pPr>
            <w:r>
              <w:t>0.0005900859832763672 sec</w:t>
            </w:r>
          </w:p>
        </w:tc>
      </w:tr>
      <w:tr w:rsidR="006850DD" w14:paraId="41EAF503" w14:textId="77777777" w:rsidTr="006850DD">
        <w:tc>
          <w:tcPr>
            <w:tcW w:w="3594" w:type="dxa"/>
          </w:tcPr>
          <w:p w14:paraId="0681BAE7" w14:textId="7A582CAC" w:rsidR="006850DD" w:rsidRDefault="006850DD" w:rsidP="006850DD">
            <w:pPr>
              <w:jc w:val="center"/>
            </w:pPr>
            <w:r>
              <w:t>10</w:t>
            </w:r>
          </w:p>
        </w:tc>
        <w:tc>
          <w:tcPr>
            <w:tcW w:w="3598" w:type="dxa"/>
          </w:tcPr>
          <w:p w14:paraId="39EBD7DB" w14:textId="11D05ABD" w:rsidR="006850DD" w:rsidRDefault="006850DD" w:rsidP="006850DD">
            <w:pPr>
              <w:jc w:val="center"/>
            </w:pPr>
            <w:r w:rsidRPr="006850DD">
              <w:t>16.95034049177767</w:t>
            </w:r>
          </w:p>
        </w:tc>
        <w:tc>
          <w:tcPr>
            <w:tcW w:w="3598" w:type="dxa"/>
          </w:tcPr>
          <w:p w14:paraId="27C4BF48" w14:textId="0681682B" w:rsidR="006850DD" w:rsidRDefault="006850DD" w:rsidP="006850DD">
            <w:pPr>
              <w:jc w:val="center"/>
            </w:pPr>
            <w:r w:rsidRPr="006850DD">
              <w:t>0.006894111633300781 sec</w:t>
            </w:r>
          </w:p>
        </w:tc>
      </w:tr>
      <w:tr w:rsidR="006850DD" w14:paraId="119E9545" w14:textId="77777777" w:rsidTr="006850DD">
        <w:tc>
          <w:tcPr>
            <w:tcW w:w="3594" w:type="dxa"/>
          </w:tcPr>
          <w:p w14:paraId="6DC65558" w14:textId="35E76538" w:rsidR="006850DD" w:rsidRDefault="006850DD" w:rsidP="006850DD">
            <w:pPr>
              <w:jc w:val="center"/>
            </w:pPr>
            <w:r>
              <w:t>25</w:t>
            </w:r>
          </w:p>
        </w:tc>
        <w:tc>
          <w:tcPr>
            <w:tcW w:w="3598" w:type="dxa"/>
          </w:tcPr>
          <w:p w14:paraId="6CC50854" w14:textId="38BAF0D3" w:rsidR="006850DD" w:rsidRDefault="009679D2" w:rsidP="006850DD">
            <w:pPr>
              <w:jc w:val="center"/>
            </w:pPr>
            <w:r w:rsidRPr="009679D2">
              <w:t>18.533781500094165</w:t>
            </w:r>
          </w:p>
        </w:tc>
        <w:tc>
          <w:tcPr>
            <w:tcW w:w="3598" w:type="dxa"/>
          </w:tcPr>
          <w:p w14:paraId="5DDD65FD" w14:textId="7EB8F888" w:rsidR="006850DD" w:rsidRDefault="009679D2" w:rsidP="006850DD">
            <w:pPr>
              <w:jc w:val="center"/>
            </w:pPr>
            <w:r w:rsidRPr="009679D2">
              <w:rPr>
                <w:lang w:val="en-GB"/>
              </w:rPr>
              <w:t>217.85930705070496</w:t>
            </w:r>
            <w:r>
              <w:rPr>
                <w:lang w:val="en-GB"/>
              </w:rPr>
              <w:t xml:space="preserve"> sec</w:t>
            </w:r>
          </w:p>
        </w:tc>
      </w:tr>
      <w:tr w:rsidR="006850DD" w14:paraId="7857FD97" w14:textId="77777777" w:rsidTr="006850DD">
        <w:tc>
          <w:tcPr>
            <w:tcW w:w="3594" w:type="dxa"/>
          </w:tcPr>
          <w:p w14:paraId="0BD1434C" w14:textId="1B169D12" w:rsidR="006850DD" w:rsidRDefault="006850DD" w:rsidP="006850DD">
            <w:pPr>
              <w:jc w:val="center"/>
            </w:pPr>
            <w:r>
              <w:t>50</w:t>
            </w:r>
          </w:p>
        </w:tc>
        <w:tc>
          <w:tcPr>
            <w:tcW w:w="3598" w:type="dxa"/>
          </w:tcPr>
          <w:p w14:paraId="760F7C2B" w14:textId="4D01F7E8" w:rsidR="006850DD" w:rsidRDefault="006850DD" w:rsidP="006850DD">
            <w:pPr>
              <w:jc w:val="center"/>
            </w:pPr>
            <w:r>
              <w:t>Not Feasible</w:t>
            </w:r>
          </w:p>
        </w:tc>
        <w:tc>
          <w:tcPr>
            <w:tcW w:w="3598" w:type="dxa"/>
          </w:tcPr>
          <w:p w14:paraId="4B1B7B5A" w14:textId="15DF20DF" w:rsidR="006850DD" w:rsidRDefault="006850DD" w:rsidP="006850DD">
            <w:pPr>
              <w:jc w:val="center"/>
            </w:pPr>
            <w:r>
              <w:t>Not Feasible</w:t>
            </w:r>
          </w:p>
        </w:tc>
      </w:tr>
    </w:tbl>
    <w:p w14:paraId="43237F7C" w14:textId="77777777" w:rsidR="006850DD" w:rsidRDefault="006850DD" w:rsidP="006850DD">
      <w:pPr>
        <w:spacing w:after="0"/>
        <w:rPr>
          <w:lang w:val="en-GB"/>
        </w:rPr>
      </w:pPr>
    </w:p>
    <w:p w14:paraId="69FACF2B" w14:textId="33D9BC8F" w:rsidR="006850DD" w:rsidRDefault="006850DD" w:rsidP="006850DD">
      <w:pPr>
        <w:spacing w:after="0"/>
        <w:rPr>
          <w:lang w:val="en-GB"/>
        </w:rPr>
      </w:pPr>
      <w:r w:rsidRPr="006850DD">
        <w:rPr>
          <w:lang w:val="en-GB"/>
        </w:rPr>
        <w:t>For M = 50, the algorithm is unable to calculate the option price since it has exponential time</w:t>
      </w:r>
      <w:r>
        <w:rPr>
          <w:lang w:val="en-GB"/>
        </w:rPr>
        <w:t xml:space="preserve"> </w:t>
      </w:r>
      <w:r w:rsidRPr="006850DD">
        <w:rPr>
          <w:lang w:val="en-GB"/>
        </w:rPr>
        <w:t>complexity. So, computation for M = 50 is not feasible with this algorithm for finding</w:t>
      </w:r>
      <w:r>
        <w:rPr>
          <w:lang w:val="en-GB"/>
        </w:rPr>
        <w:t xml:space="preserve"> </w:t>
      </w:r>
      <w:r w:rsidRPr="006850DD">
        <w:rPr>
          <w:lang w:val="en-GB"/>
        </w:rPr>
        <w:t>out the loopback option.</w:t>
      </w:r>
    </w:p>
    <w:p w14:paraId="46FB5ADD" w14:textId="77777777" w:rsidR="006850DD" w:rsidRDefault="006850DD" w:rsidP="006850DD">
      <w:pPr>
        <w:spacing w:after="0"/>
        <w:rPr>
          <w:lang w:val="en-GB"/>
        </w:rPr>
      </w:pPr>
    </w:p>
    <w:p w14:paraId="53428F7F" w14:textId="77777777" w:rsidR="009E2C9E" w:rsidRDefault="009E2C9E" w:rsidP="006850DD">
      <w:pPr>
        <w:spacing w:after="0"/>
        <w:rPr>
          <w:lang w:val="en-GB"/>
        </w:rPr>
      </w:pPr>
    </w:p>
    <w:p w14:paraId="63981CC9" w14:textId="77777777" w:rsidR="009E2C9E" w:rsidRDefault="009E2C9E" w:rsidP="006850DD">
      <w:pPr>
        <w:spacing w:after="0"/>
        <w:rPr>
          <w:lang w:val="en-GB"/>
        </w:rPr>
      </w:pPr>
    </w:p>
    <w:p w14:paraId="40B63AEF" w14:textId="77777777" w:rsidR="009E2C9E" w:rsidRDefault="009E2C9E" w:rsidP="006850DD">
      <w:pPr>
        <w:spacing w:after="0"/>
        <w:rPr>
          <w:lang w:val="en-GB"/>
        </w:rPr>
      </w:pPr>
    </w:p>
    <w:p w14:paraId="541ACA3D" w14:textId="77777777" w:rsidR="009E2C9E" w:rsidRPr="006850DD" w:rsidRDefault="009E2C9E" w:rsidP="006850DD">
      <w:pPr>
        <w:spacing w:after="0"/>
        <w:rPr>
          <w:lang w:val="en-GB"/>
        </w:rPr>
      </w:pPr>
    </w:p>
    <w:p w14:paraId="14267B54" w14:textId="77777777" w:rsidR="00663BDC" w:rsidRDefault="00663BDC" w:rsidP="00663BDC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8"/>
          <w:szCs w:val="28"/>
          <w:lang w:val="en-GB"/>
        </w:rPr>
      </w:pPr>
      <w:r w:rsidRPr="00663BDC">
        <w:rPr>
          <w:lang w:val="en-GB"/>
        </w:rPr>
        <w:t>The plots comparing the above values are as follows:</w:t>
      </w:r>
      <w:r w:rsidRPr="00663BDC">
        <w:rPr>
          <w:rFonts w:ascii="Helvetica" w:hAnsi="Helvetica" w:cs="Helvetica"/>
          <w:color w:val="000000"/>
          <w:sz w:val="28"/>
          <w:szCs w:val="28"/>
          <w:lang w:val="en-GB"/>
        </w:rPr>
        <w:t xml:space="preserve"> </w:t>
      </w:r>
    </w:p>
    <w:p w14:paraId="357A2BB8" w14:textId="77777777" w:rsidR="00663BDC" w:rsidRP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D06C059" w14:textId="77777777" w:rsid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344E568D" wp14:editId="0B170DB6">
            <wp:extent cx="5457217" cy="4069166"/>
            <wp:effectExtent l="0" t="0" r="3810" b="0"/>
            <wp:docPr id="1650576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76512" name="Picture 16505765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37" cy="42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5E4D" w14:textId="1717F460" w:rsidR="00663BDC" w:rsidRP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307AAF0A" wp14:editId="64FB9B07">
            <wp:extent cx="5449768" cy="4036979"/>
            <wp:effectExtent l="0" t="0" r="0" b="1905"/>
            <wp:docPr id="2077071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1258" name="Picture 20770712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77" cy="41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F1E6" w14:textId="77777777" w:rsidR="00663BDC" w:rsidRP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CD15F58" w14:textId="193BFC96" w:rsid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663BDC">
        <w:rPr>
          <w:rFonts w:ascii="Times New Roman" w:hAnsi="Times New Roman" w:cs="Times New Roman"/>
          <w:color w:val="000000"/>
          <w:lang w:val="en-GB"/>
        </w:rPr>
        <w:t>As the value of M increases, the initial option price increases, and it seems that the prices</w:t>
      </w:r>
      <w:r w:rsidRPr="00663BDC"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663BDC">
        <w:rPr>
          <w:rFonts w:ascii="Times New Roman" w:hAnsi="Times New Roman" w:cs="Times New Roman"/>
          <w:color w:val="000000"/>
          <w:lang w:val="en-GB"/>
        </w:rPr>
        <w:t>tend to converge as M is increased further.</w:t>
      </w:r>
    </w:p>
    <w:p w14:paraId="4F0B16E6" w14:textId="77777777" w:rsidR="00663BDC" w:rsidRP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421DFD41" w14:textId="065C72A6" w:rsidR="00663BDC" w:rsidRPr="00663BDC" w:rsidRDefault="00663BDC" w:rsidP="00663BDC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663BDC">
        <w:rPr>
          <w:rFonts w:ascii="Times New Roman" w:hAnsi="Times New Roman" w:cs="Times New Roman"/>
          <w:color w:val="000000"/>
          <w:lang w:val="en-GB"/>
        </w:rPr>
        <w:t>The values of the options at all intermediate time points for M = 5:</w:t>
      </w:r>
    </w:p>
    <w:p w14:paraId="1B40CEF1" w14:textId="13897A76" w:rsid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  <w:r w:rsidRPr="00663BDC">
        <w:rPr>
          <w:rFonts w:ascii="Times New Roman" w:hAnsi="Times New Roman" w:cs="Times New Roman"/>
          <w:b/>
          <w:bCs/>
          <w:color w:val="000000"/>
          <w:lang w:val="en-GB"/>
        </w:rPr>
        <w:t>(</w:t>
      </w:r>
      <w:r w:rsidRPr="00663BDC">
        <w:rPr>
          <w:rFonts w:ascii="Times New Roman" w:hAnsi="Times New Roman" w:cs="Times New Roman"/>
          <w:b/>
          <w:bCs/>
          <w:color w:val="000000"/>
          <w:u w:val="single"/>
          <w:lang w:val="en-GB"/>
        </w:rPr>
        <w:t>Note:</w:t>
      </w:r>
      <w:r w:rsidRPr="00663BDC">
        <w:rPr>
          <w:rFonts w:ascii="Times New Roman" w:hAnsi="Times New Roman" w:cs="Times New Roman"/>
          <w:b/>
          <w:bCs/>
          <w:color w:val="000000"/>
          <w:lang w:val="en-GB"/>
        </w:rPr>
        <w:t xml:space="preserve"> ‘t’ shows time intervals </w:t>
      </w:r>
      <w:proofErr w:type="spellStart"/>
      <w:r w:rsidRPr="00663BDC">
        <w:rPr>
          <w:rFonts w:ascii="Times New Roman" w:hAnsi="Times New Roman" w:cs="Times New Roman"/>
          <w:b/>
          <w:bCs/>
          <w:color w:val="000000"/>
          <w:lang w:val="en-GB"/>
        </w:rPr>
        <w:t>wrt</w:t>
      </w:r>
      <w:proofErr w:type="spellEnd"/>
      <w:r w:rsidRPr="00663BDC">
        <w:rPr>
          <w:rFonts w:ascii="Times New Roman" w:hAnsi="Times New Roman" w:cs="Times New Roman"/>
          <w:b/>
          <w:bCs/>
          <w:color w:val="000000"/>
          <w:lang w:val="en-GB"/>
        </w:rPr>
        <w:t xml:space="preserve"> M)</w:t>
      </w:r>
    </w:p>
    <w:p w14:paraId="2434BD43" w14:textId="77777777" w:rsid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316"/>
        <w:gridCol w:w="2316"/>
        <w:gridCol w:w="1574"/>
        <w:gridCol w:w="1356"/>
        <w:gridCol w:w="1356"/>
        <w:gridCol w:w="1356"/>
      </w:tblGrid>
      <w:tr w:rsidR="00365CC4" w:rsidRPr="00365CC4" w14:paraId="1030E452" w14:textId="77777777" w:rsidTr="00365CC4">
        <w:tc>
          <w:tcPr>
            <w:tcW w:w="516" w:type="dxa"/>
          </w:tcPr>
          <w:p w14:paraId="123075FB" w14:textId="77777777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</w:p>
        </w:tc>
        <w:tc>
          <w:tcPr>
            <w:tcW w:w="2316" w:type="dxa"/>
          </w:tcPr>
          <w:p w14:paraId="682AC658" w14:textId="5EBD666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365CC4"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t=0</w:t>
            </w:r>
          </w:p>
        </w:tc>
        <w:tc>
          <w:tcPr>
            <w:tcW w:w="2316" w:type="dxa"/>
          </w:tcPr>
          <w:p w14:paraId="4C080598" w14:textId="668724C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t=1</w:t>
            </w:r>
          </w:p>
        </w:tc>
        <w:tc>
          <w:tcPr>
            <w:tcW w:w="1574" w:type="dxa"/>
          </w:tcPr>
          <w:p w14:paraId="6ACB7A13" w14:textId="342C75A2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t=2</w:t>
            </w:r>
          </w:p>
        </w:tc>
        <w:tc>
          <w:tcPr>
            <w:tcW w:w="1356" w:type="dxa"/>
          </w:tcPr>
          <w:p w14:paraId="1B170D49" w14:textId="79703F57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t=3</w:t>
            </w:r>
          </w:p>
        </w:tc>
        <w:tc>
          <w:tcPr>
            <w:tcW w:w="1356" w:type="dxa"/>
          </w:tcPr>
          <w:p w14:paraId="5E657007" w14:textId="2C61224C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t=4</w:t>
            </w:r>
          </w:p>
        </w:tc>
        <w:tc>
          <w:tcPr>
            <w:tcW w:w="1356" w:type="dxa"/>
          </w:tcPr>
          <w:p w14:paraId="74879375" w14:textId="0877D3C9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t=5</w:t>
            </w:r>
          </w:p>
        </w:tc>
      </w:tr>
      <w:tr w:rsidR="00365CC4" w14:paraId="7BE678FB" w14:textId="77777777" w:rsidTr="00365CC4">
        <w:tc>
          <w:tcPr>
            <w:tcW w:w="516" w:type="dxa"/>
          </w:tcPr>
          <w:p w14:paraId="3EB3D829" w14:textId="6FAF5A11" w:rsidR="00365CC4" w:rsidRPr="00365CC4" w:rsidRDefault="00365CC4" w:rsidP="00365CC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365CC4"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1.</w:t>
            </w:r>
          </w:p>
        </w:tc>
        <w:tc>
          <w:tcPr>
            <w:tcW w:w="2316" w:type="dxa"/>
          </w:tcPr>
          <w:p w14:paraId="1478637B" w14:textId="1BCEEE0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365CC4">
              <w:rPr>
                <w:rFonts w:ascii="Times New Roman" w:hAnsi="Times New Roman" w:cs="Times New Roman"/>
                <w:color w:val="000000"/>
                <w:lang w:val="en-GB"/>
              </w:rPr>
              <w:t>15.3729522</w:t>
            </w:r>
          </w:p>
        </w:tc>
        <w:tc>
          <w:tcPr>
            <w:tcW w:w="2316" w:type="dxa"/>
          </w:tcPr>
          <w:p w14:paraId="698D1D34" w14:textId="33462FE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5C5F34">
              <w:t>15.5321315</w:t>
            </w:r>
          </w:p>
        </w:tc>
        <w:tc>
          <w:tcPr>
            <w:tcW w:w="1574" w:type="dxa"/>
          </w:tcPr>
          <w:p w14:paraId="65A64495" w14:textId="16598A6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8448E">
              <w:t>15.1997501</w:t>
            </w:r>
          </w:p>
        </w:tc>
        <w:tc>
          <w:tcPr>
            <w:tcW w:w="1356" w:type="dxa"/>
          </w:tcPr>
          <w:p w14:paraId="36A1E929" w14:textId="33695E14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13.3861693</w:t>
            </w:r>
          </w:p>
        </w:tc>
        <w:tc>
          <w:tcPr>
            <w:tcW w:w="1356" w:type="dxa"/>
          </w:tcPr>
          <w:p w14:paraId="7C7AAC59" w14:textId="4DCDBE0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10.3324806</w:t>
            </w:r>
          </w:p>
        </w:tc>
        <w:tc>
          <w:tcPr>
            <w:tcW w:w="1356" w:type="dxa"/>
          </w:tcPr>
          <w:p w14:paraId="0932C61A" w14:textId="38CAAA9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2469C874" w14:textId="77777777" w:rsidTr="00365CC4">
        <w:tc>
          <w:tcPr>
            <w:tcW w:w="516" w:type="dxa"/>
          </w:tcPr>
          <w:p w14:paraId="53BC3576" w14:textId="126918F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2.</w:t>
            </w:r>
          </w:p>
        </w:tc>
        <w:tc>
          <w:tcPr>
            <w:tcW w:w="2316" w:type="dxa"/>
          </w:tcPr>
          <w:p w14:paraId="765BC881" w14:textId="6C8D41D3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3A27F87F" w14:textId="1F9A07F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5C5F34">
              <w:t>15.7096998</w:t>
            </w:r>
          </w:p>
        </w:tc>
        <w:tc>
          <w:tcPr>
            <w:tcW w:w="1574" w:type="dxa"/>
          </w:tcPr>
          <w:p w14:paraId="2A74EEBD" w14:textId="348AAB2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8448E">
              <w:t>16.3657735</w:t>
            </w:r>
          </w:p>
        </w:tc>
        <w:tc>
          <w:tcPr>
            <w:tcW w:w="1356" w:type="dxa"/>
          </w:tcPr>
          <w:p w14:paraId="62F790E4" w14:textId="11A59D74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17.5044647</w:t>
            </w:r>
          </w:p>
        </w:tc>
        <w:tc>
          <w:tcPr>
            <w:tcW w:w="1356" w:type="dxa"/>
          </w:tcPr>
          <w:p w14:paraId="4E7E5890" w14:textId="3154E4F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16.8729784</w:t>
            </w:r>
          </w:p>
        </w:tc>
        <w:tc>
          <w:tcPr>
            <w:tcW w:w="1356" w:type="dxa"/>
          </w:tcPr>
          <w:p w14:paraId="60186F11" w14:textId="600EF2B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21.0024917</w:t>
            </w:r>
          </w:p>
        </w:tc>
      </w:tr>
      <w:tr w:rsidR="00365CC4" w14:paraId="7514BA91" w14:textId="77777777" w:rsidTr="00365CC4">
        <w:tc>
          <w:tcPr>
            <w:tcW w:w="516" w:type="dxa"/>
          </w:tcPr>
          <w:p w14:paraId="093BC57D" w14:textId="6461516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3.</w:t>
            </w:r>
          </w:p>
        </w:tc>
        <w:tc>
          <w:tcPr>
            <w:tcW w:w="2316" w:type="dxa"/>
          </w:tcPr>
          <w:p w14:paraId="5513FA7D" w14:textId="2FC727E5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7A7D8272" w14:textId="0639D56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3C0244FA" w14:textId="485DD5C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8448E">
              <w:t>11.6225925</w:t>
            </w:r>
          </w:p>
        </w:tc>
        <w:tc>
          <w:tcPr>
            <w:tcW w:w="1356" w:type="dxa"/>
          </w:tcPr>
          <w:p w14:paraId="3E1D0483" w14:textId="2F6C21B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10.2358255</w:t>
            </w:r>
          </w:p>
        </w:tc>
        <w:tc>
          <w:tcPr>
            <w:tcW w:w="1356" w:type="dxa"/>
          </w:tcPr>
          <w:p w14:paraId="7A42D952" w14:textId="3CEAC4D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7.9008017</w:t>
            </w:r>
          </w:p>
        </w:tc>
        <w:tc>
          <w:tcPr>
            <w:tcW w:w="1356" w:type="dxa"/>
          </w:tcPr>
          <w:p w14:paraId="719826C8" w14:textId="10C7D17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0902AB05" w14:textId="77777777" w:rsidTr="00365CC4">
        <w:tc>
          <w:tcPr>
            <w:tcW w:w="516" w:type="dxa"/>
          </w:tcPr>
          <w:p w14:paraId="37464CE1" w14:textId="462865E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4.</w:t>
            </w:r>
          </w:p>
        </w:tc>
        <w:tc>
          <w:tcPr>
            <w:tcW w:w="2316" w:type="dxa"/>
          </w:tcPr>
          <w:p w14:paraId="1F00257D" w14:textId="06524553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3AAE667" w14:textId="73BC664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2E55EDE3" w14:textId="5E6FF41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8448E">
              <w:t>20.3053101</w:t>
            </w:r>
          </w:p>
        </w:tc>
        <w:tc>
          <w:tcPr>
            <w:tcW w:w="1356" w:type="dxa"/>
          </w:tcPr>
          <w:p w14:paraId="3193E998" w14:textId="180169F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23.0262154</w:t>
            </w:r>
          </w:p>
        </w:tc>
        <w:tc>
          <w:tcPr>
            <w:tcW w:w="1356" w:type="dxa"/>
          </w:tcPr>
          <w:p w14:paraId="127534AD" w14:textId="65759AD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27.6767603</w:t>
            </w:r>
          </w:p>
        </w:tc>
        <w:tc>
          <w:tcPr>
            <w:tcW w:w="1356" w:type="dxa"/>
          </w:tcPr>
          <w:p w14:paraId="35729D20" w14:textId="19D6E98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34.2971452</w:t>
            </w:r>
          </w:p>
        </w:tc>
      </w:tr>
      <w:tr w:rsidR="00365CC4" w14:paraId="0B9F7A70" w14:textId="77777777" w:rsidTr="00365CC4">
        <w:tc>
          <w:tcPr>
            <w:tcW w:w="516" w:type="dxa"/>
          </w:tcPr>
          <w:p w14:paraId="4667A2DA" w14:textId="698EA4C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5.</w:t>
            </w:r>
          </w:p>
        </w:tc>
        <w:tc>
          <w:tcPr>
            <w:tcW w:w="2316" w:type="dxa"/>
          </w:tcPr>
          <w:p w14:paraId="10DF5C57" w14:textId="1D3A3F6C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3E63298" w14:textId="1DAD4CF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12FEBE1" w14:textId="66EFDB8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DC32C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678D779" w14:textId="139920D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10.2358255</w:t>
            </w:r>
          </w:p>
        </w:tc>
        <w:tc>
          <w:tcPr>
            <w:tcW w:w="1356" w:type="dxa"/>
          </w:tcPr>
          <w:p w14:paraId="14EF3AC4" w14:textId="40A53B1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7.9008017</w:t>
            </w:r>
          </w:p>
        </w:tc>
        <w:tc>
          <w:tcPr>
            <w:tcW w:w="1356" w:type="dxa"/>
          </w:tcPr>
          <w:p w14:paraId="38AE23C8" w14:textId="1CFD79C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4D81E8AB" w14:textId="77777777" w:rsidTr="00365CC4">
        <w:tc>
          <w:tcPr>
            <w:tcW w:w="516" w:type="dxa"/>
          </w:tcPr>
          <w:p w14:paraId="0028D8CF" w14:textId="35983AE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6.</w:t>
            </w:r>
          </w:p>
        </w:tc>
        <w:tc>
          <w:tcPr>
            <w:tcW w:w="2316" w:type="dxa"/>
          </w:tcPr>
          <w:p w14:paraId="3A122091" w14:textId="5E9FC389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4782A53" w14:textId="1C6DC9F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70FC9D99" w14:textId="1AC6EC2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DC32C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636E28E" w14:textId="034B025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13.3849082</w:t>
            </w:r>
          </w:p>
        </w:tc>
        <w:tc>
          <w:tcPr>
            <w:tcW w:w="1356" w:type="dxa"/>
          </w:tcPr>
          <w:p w14:paraId="229E31B0" w14:textId="3B7EF1B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12.9020379</w:t>
            </w:r>
          </w:p>
        </w:tc>
        <w:tc>
          <w:tcPr>
            <w:tcW w:w="1356" w:type="dxa"/>
          </w:tcPr>
          <w:p w14:paraId="29E4E715" w14:textId="5D33836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16.0596983</w:t>
            </w:r>
          </w:p>
        </w:tc>
      </w:tr>
      <w:tr w:rsidR="00365CC4" w14:paraId="0D96EEC0" w14:textId="77777777" w:rsidTr="00365CC4">
        <w:tc>
          <w:tcPr>
            <w:tcW w:w="516" w:type="dxa"/>
          </w:tcPr>
          <w:p w14:paraId="0BC7D25F" w14:textId="0186A69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7.</w:t>
            </w:r>
          </w:p>
        </w:tc>
        <w:tc>
          <w:tcPr>
            <w:tcW w:w="2316" w:type="dxa"/>
          </w:tcPr>
          <w:p w14:paraId="0BDE4FB8" w14:textId="321D4C8A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AA50B13" w14:textId="3AE8D6D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58A6D1CF" w14:textId="5C5E103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DC32C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2CBE059" w14:textId="6835DC2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12.7023232</w:t>
            </w:r>
          </w:p>
        </w:tc>
        <w:tc>
          <w:tcPr>
            <w:tcW w:w="1356" w:type="dxa"/>
          </w:tcPr>
          <w:p w14:paraId="326A6A42" w14:textId="0FC4FDE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12.1032854</w:t>
            </w:r>
          </w:p>
        </w:tc>
        <w:tc>
          <w:tcPr>
            <w:tcW w:w="1356" w:type="dxa"/>
          </w:tcPr>
          <w:p w14:paraId="377B3B19" w14:textId="3E0DEF0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14.1899412</w:t>
            </w:r>
          </w:p>
        </w:tc>
      </w:tr>
      <w:tr w:rsidR="00365CC4" w14:paraId="0C3A86B0" w14:textId="77777777" w:rsidTr="00365CC4">
        <w:tc>
          <w:tcPr>
            <w:tcW w:w="516" w:type="dxa"/>
          </w:tcPr>
          <w:p w14:paraId="7251E5DB" w14:textId="05F6DDE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8.</w:t>
            </w:r>
          </w:p>
        </w:tc>
        <w:tc>
          <w:tcPr>
            <w:tcW w:w="2316" w:type="dxa"/>
          </w:tcPr>
          <w:p w14:paraId="4AEC05E8" w14:textId="290E27F2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5BAB7F27" w14:textId="11873AC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5D39EE42" w14:textId="1FA0365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DC32C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27633D2" w14:textId="245574D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22F8C">
              <w:t>28.5664894</w:t>
            </w:r>
          </w:p>
        </w:tc>
        <w:tc>
          <w:tcPr>
            <w:tcW w:w="1356" w:type="dxa"/>
          </w:tcPr>
          <w:p w14:paraId="5BAEAA99" w14:textId="1B77394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34.6964628</w:t>
            </w:r>
          </w:p>
        </w:tc>
        <w:tc>
          <w:tcPr>
            <w:tcW w:w="1356" w:type="dxa"/>
          </w:tcPr>
          <w:p w14:paraId="56D388F8" w14:textId="3B4F038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42.0619748</w:t>
            </w:r>
          </w:p>
        </w:tc>
      </w:tr>
      <w:tr w:rsidR="00365CC4" w14:paraId="5A7DC38F" w14:textId="77777777" w:rsidTr="00365CC4">
        <w:tc>
          <w:tcPr>
            <w:tcW w:w="516" w:type="dxa"/>
          </w:tcPr>
          <w:p w14:paraId="3C4DB354" w14:textId="60FC345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9.</w:t>
            </w:r>
          </w:p>
        </w:tc>
        <w:tc>
          <w:tcPr>
            <w:tcW w:w="2316" w:type="dxa"/>
          </w:tcPr>
          <w:p w14:paraId="0BE5697F" w14:textId="1F1F3247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7B0CE7A7" w14:textId="0BE7502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391FEC8D" w14:textId="632F090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8C2B2DE" w14:textId="46B6041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054B9BB" w14:textId="1738006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7.9008017</w:t>
            </w:r>
          </w:p>
        </w:tc>
        <w:tc>
          <w:tcPr>
            <w:tcW w:w="1356" w:type="dxa"/>
          </w:tcPr>
          <w:p w14:paraId="4D65EE8F" w14:textId="061A245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0A1B87C8" w14:textId="77777777" w:rsidTr="00365CC4">
        <w:tc>
          <w:tcPr>
            <w:tcW w:w="516" w:type="dxa"/>
          </w:tcPr>
          <w:p w14:paraId="25C4247C" w14:textId="7401CDC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10.</w:t>
            </w:r>
          </w:p>
        </w:tc>
        <w:tc>
          <w:tcPr>
            <w:tcW w:w="2316" w:type="dxa"/>
          </w:tcPr>
          <w:p w14:paraId="70B87339" w14:textId="0AD88C96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F294B2A" w14:textId="43FB53F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E357508" w14:textId="1E7B6C0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3D7879B" w14:textId="4FC8A39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E79F4A9" w14:textId="5676F4B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12.9020379</w:t>
            </w:r>
          </w:p>
        </w:tc>
        <w:tc>
          <w:tcPr>
            <w:tcW w:w="1356" w:type="dxa"/>
          </w:tcPr>
          <w:p w14:paraId="27ABEFCE" w14:textId="53E6698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16.0596983</w:t>
            </w:r>
          </w:p>
        </w:tc>
      </w:tr>
      <w:tr w:rsidR="00365CC4" w14:paraId="167DE6BE" w14:textId="77777777" w:rsidTr="00365CC4">
        <w:tc>
          <w:tcPr>
            <w:tcW w:w="516" w:type="dxa"/>
          </w:tcPr>
          <w:p w14:paraId="5D34C43E" w14:textId="764D80B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11.</w:t>
            </w:r>
          </w:p>
        </w:tc>
        <w:tc>
          <w:tcPr>
            <w:tcW w:w="2316" w:type="dxa"/>
          </w:tcPr>
          <w:p w14:paraId="4C596E64" w14:textId="30961236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1DECD370" w14:textId="1BD11C7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217832C0" w14:textId="7FEB16E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B3FB908" w14:textId="5F39275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6AA341B" w14:textId="6449B8D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6.0414018</w:t>
            </w:r>
          </w:p>
        </w:tc>
        <w:tc>
          <w:tcPr>
            <w:tcW w:w="1356" w:type="dxa"/>
          </w:tcPr>
          <w:p w14:paraId="7A9DE598" w14:textId="291B468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121D5EE0" w14:textId="77777777" w:rsidTr="00365CC4">
        <w:tc>
          <w:tcPr>
            <w:tcW w:w="516" w:type="dxa"/>
          </w:tcPr>
          <w:p w14:paraId="7709B780" w14:textId="47A2BC7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12.</w:t>
            </w:r>
          </w:p>
        </w:tc>
        <w:tc>
          <w:tcPr>
            <w:tcW w:w="2316" w:type="dxa"/>
          </w:tcPr>
          <w:p w14:paraId="4AD19758" w14:textId="0845728B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5A7EFBF" w14:textId="403E1D7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76A557FD" w14:textId="78D9E8F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02D6A70" w14:textId="2EA6C04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9592953" w14:textId="3C4EDB5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21.1632233</w:t>
            </w:r>
          </w:p>
        </w:tc>
        <w:tc>
          <w:tcPr>
            <w:tcW w:w="1356" w:type="dxa"/>
          </w:tcPr>
          <w:p w14:paraId="5C931870" w14:textId="1A6713B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26.2255457</w:t>
            </w:r>
          </w:p>
        </w:tc>
      </w:tr>
      <w:tr w:rsidR="00365CC4" w14:paraId="6DDDAB99" w14:textId="77777777" w:rsidTr="00365CC4">
        <w:tc>
          <w:tcPr>
            <w:tcW w:w="516" w:type="dxa"/>
          </w:tcPr>
          <w:p w14:paraId="0BCD7738" w14:textId="4AA7769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13.</w:t>
            </w:r>
          </w:p>
        </w:tc>
        <w:tc>
          <w:tcPr>
            <w:tcW w:w="2316" w:type="dxa"/>
          </w:tcPr>
          <w:p w14:paraId="64634987" w14:textId="6B47F89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5008A3FF" w14:textId="29FCE0A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76885350" w14:textId="5ACB382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6F1108E" w14:textId="4E2BE3F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9151863" w14:textId="3D63C40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6.0414018</w:t>
            </w:r>
          </w:p>
        </w:tc>
        <w:tc>
          <w:tcPr>
            <w:tcW w:w="1356" w:type="dxa"/>
          </w:tcPr>
          <w:p w14:paraId="49557105" w14:textId="7FC0EDF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63CFD5A4" w14:textId="77777777" w:rsidTr="00365CC4">
        <w:tc>
          <w:tcPr>
            <w:tcW w:w="516" w:type="dxa"/>
          </w:tcPr>
          <w:p w14:paraId="6C0D042A" w14:textId="0C9E769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14.</w:t>
            </w:r>
          </w:p>
        </w:tc>
        <w:tc>
          <w:tcPr>
            <w:tcW w:w="2316" w:type="dxa"/>
          </w:tcPr>
          <w:p w14:paraId="4A65BB90" w14:textId="4317A3C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3BD96A57" w14:textId="6542532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ED15C15" w14:textId="413603B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0C64840" w14:textId="04D5A26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31CEA90D" w14:textId="296017F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19.7757554</w:t>
            </w:r>
          </w:p>
        </w:tc>
        <w:tc>
          <w:tcPr>
            <w:tcW w:w="1356" w:type="dxa"/>
          </w:tcPr>
          <w:p w14:paraId="60381D7B" w14:textId="6F4E012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24.6019481</w:t>
            </w:r>
          </w:p>
        </w:tc>
      </w:tr>
      <w:tr w:rsidR="00365CC4" w14:paraId="5A11F894" w14:textId="77777777" w:rsidTr="00365CC4">
        <w:tc>
          <w:tcPr>
            <w:tcW w:w="516" w:type="dxa"/>
          </w:tcPr>
          <w:p w14:paraId="3743EC3D" w14:textId="31FB803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15.</w:t>
            </w:r>
          </w:p>
        </w:tc>
        <w:tc>
          <w:tcPr>
            <w:tcW w:w="2316" w:type="dxa"/>
          </w:tcPr>
          <w:p w14:paraId="43CABD12" w14:textId="7CF1C4C1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53C43E5E" w14:textId="3C7C269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2A998C65" w14:textId="50394B4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FABB5E9" w14:textId="12C4D05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96EA6D3" w14:textId="5017A76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19.7757554</w:t>
            </w:r>
          </w:p>
        </w:tc>
        <w:tc>
          <w:tcPr>
            <w:tcW w:w="1356" w:type="dxa"/>
          </w:tcPr>
          <w:p w14:paraId="0502DE2C" w14:textId="733C5A8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24.6019481</w:t>
            </w:r>
          </w:p>
        </w:tc>
      </w:tr>
      <w:tr w:rsidR="00365CC4" w14:paraId="7D8E766D" w14:textId="77777777" w:rsidTr="00365CC4">
        <w:tc>
          <w:tcPr>
            <w:tcW w:w="516" w:type="dxa"/>
          </w:tcPr>
          <w:p w14:paraId="7E7A2140" w14:textId="7911811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16.</w:t>
            </w:r>
          </w:p>
        </w:tc>
        <w:tc>
          <w:tcPr>
            <w:tcW w:w="2316" w:type="dxa"/>
          </w:tcPr>
          <w:p w14:paraId="2E5A8C23" w14:textId="62160F4E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2BEE62A" w14:textId="01E1C754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5090D616" w14:textId="410923A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F71FB5B" w14:textId="237981E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32C4CB72" w14:textId="1E7F9B0F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4E0161">
              <w:t>38.2824322</w:t>
            </w:r>
          </w:p>
        </w:tc>
        <w:tc>
          <w:tcPr>
            <w:tcW w:w="1356" w:type="dxa"/>
          </w:tcPr>
          <w:p w14:paraId="42BD91C8" w14:textId="711B8A8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45.9144885</w:t>
            </w:r>
          </w:p>
        </w:tc>
      </w:tr>
      <w:tr w:rsidR="00365CC4" w14:paraId="4B921DC9" w14:textId="77777777" w:rsidTr="00365CC4">
        <w:tc>
          <w:tcPr>
            <w:tcW w:w="516" w:type="dxa"/>
          </w:tcPr>
          <w:p w14:paraId="5D622C75" w14:textId="6BBC198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17.</w:t>
            </w:r>
          </w:p>
        </w:tc>
        <w:tc>
          <w:tcPr>
            <w:tcW w:w="2316" w:type="dxa"/>
          </w:tcPr>
          <w:p w14:paraId="1A505DE5" w14:textId="03561275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182EE86B" w14:textId="4DA88BC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5A971C9F" w14:textId="16A8AC9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231F219" w14:textId="0779752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121B055" w14:textId="12087D3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4765B1D" w14:textId="7AE5743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01A10F9C" w14:textId="77777777" w:rsidTr="00365CC4">
        <w:tc>
          <w:tcPr>
            <w:tcW w:w="516" w:type="dxa"/>
          </w:tcPr>
          <w:p w14:paraId="3F8D7A7A" w14:textId="3A2C305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18.</w:t>
            </w:r>
          </w:p>
        </w:tc>
        <w:tc>
          <w:tcPr>
            <w:tcW w:w="2316" w:type="dxa"/>
          </w:tcPr>
          <w:p w14:paraId="31A0835F" w14:textId="180ED44B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75DCA04F" w14:textId="560715D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2BFEFDDF" w14:textId="5FF29D5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05E218F" w14:textId="598F304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63A6B13" w14:textId="6AB8E21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A2AA8F8" w14:textId="2BB7500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16.0596983</w:t>
            </w:r>
          </w:p>
        </w:tc>
      </w:tr>
      <w:tr w:rsidR="00365CC4" w14:paraId="423B3011" w14:textId="77777777" w:rsidTr="00365CC4">
        <w:tc>
          <w:tcPr>
            <w:tcW w:w="516" w:type="dxa"/>
          </w:tcPr>
          <w:p w14:paraId="1AE07B29" w14:textId="11F9120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19.</w:t>
            </w:r>
          </w:p>
        </w:tc>
        <w:tc>
          <w:tcPr>
            <w:tcW w:w="2316" w:type="dxa"/>
          </w:tcPr>
          <w:p w14:paraId="30E1A32C" w14:textId="0BF30728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5B3D94B4" w14:textId="68DE44C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647EAB0C" w14:textId="798ABCB6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A74D1EF" w14:textId="653C03F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EA6B137" w14:textId="51C5E21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BE95A54" w14:textId="7D77531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5B436CA8" w14:textId="77777777" w:rsidTr="00365CC4">
        <w:tc>
          <w:tcPr>
            <w:tcW w:w="516" w:type="dxa"/>
          </w:tcPr>
          <w:p w14:paraId="73AFD710" w14:textId="00FA509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20.</w:t>
            </w:r>
          </w:p>
        </w:tc>
        <w:tc>
          <w:tcPr>
            <w:tcW w:w="2316" w:type="dxa"/>
          </w:tcPr>
          <w:p w14:paraId="3BDA6751" w14:textId="05664F12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44BA547C" w14:textId="320083E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3B47EC85" w14:textId="5A76957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1496B21" w14:textId="4A70CAF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89FAF67" w14:textId="2F7FA1D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118B0CC" w14:textId="4E0EEAE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26.2255457</w:t>
            </w:r>
          </w:p>
        </w:tc>
      </w:tr>
      <w:tr w:rsidR="00365CC4" w14:paraId="4663CD3D" w14:textId="77777777" w:rsidTr="00365CC4">
        <w:tc>
          <w:tcPr>
            <w:tcW w:w="516" w:type="dxa"/>
          </w:tcPr>
          <w:p w14:paraId="44AC4E1C" w14:textId="334762B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21.</w:t>
            </w:r>
          </w:p>
        </w:tc>
        <w:tc>
          <w:tcPr>
            <w:tcW w:w="2316" w:type="dxa"/>
          </w:tcPr>
          <w:p w14:paraId="213D6349" w14:textId="40F4083B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4B16BC90" w14:textId="58D1A61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424CC05F" w14:textId="1250E01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57CD11C" w14:textId="6427FE7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06ED56B" w14:textId="4E7076E4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6FE5730" w14:textId="3F885CF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73CA48ED" w14:textId="77777777" w:rsidTr="00365CC4">
        <w:tc>
          <w:tcPr>
            <w:tcW w:w="516" w:type="dxa"/>
          </w:tcPr>
          <w:p w14:paraId="7DC58036" w14:textId="26B9B43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22.</w:t>
            </w:r>
          </w:p>
        </w:tc>
        <w:tc>
          <w:tcPr>
            <w:tcW w:w="2316" w:type="dxa"/>
          </w:tcPr>
          <w:p w14:paraId="1CD49CC4" w14:textId="6CEC9D17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238EDC81" w14:textId="7DDE74E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3AADF769" w14:textId="43B2388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3EF959FA" w14:textId="6D5ACC3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EFD95B2" w14:textId="4B8DF51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164D19C" w14:textId="08B325D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12.2801577</w:t>
            </w:r>
          </w:p>
        </w:tc>
      </w:tr>
      <w:tr w:rsidR="00365CC4" w14:paraId="6033CFD8" w14:textId="77777777" w:rsidTr="00365CC4">
        <w:tc>
          <w:tcPr>
            <w:tcW w:w="516" w:type="dxa"/>
          </w:tcPr>
          <w:p w14:paraId="325CA495" w14:textId="6CEDB24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23.</w:t>
            </w:r>
          </w:p>
        </w:tc>
        <w:tc>
          <w:tcPr>
            <w:tcW w:w="2316" w:type="dxa"/>
          </w:tcPr>
          <w:p w14:paraId="2722C4F8" w14:textId="4C537D81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7BEB1397" w14:textId="5A37E85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045B7C39" w14:textId="272FB99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4B94DA1" w14:textId="4F5831E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3E3F8CD" w14:textId="2000ABF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BCC85C0" w14:textId="5D544C7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10.8504352</w:t>
            </w:r>
          </w:p>
        </w:tc>
      </w:tr>
      <w:tr w:rsidR="00365CC4" w14:paraId="1F400D1C" w14:textId="77777777" w:rsidTr="00365CC4">
        <w:tc>
          <w:tcPr>
            <w:tcW w:w="516" w:type="dxa"/>
          </w:tcPr>
          <w:p w14:paraId="3EB97B0B" w14:textId="69F97B0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24.</w:t>
            </w:r>
          </w:p>
        </w:tc>
        <w:tc>
          <w:tcPr>
            <w:tcW w:w="2316" w:type="dxa"/>
          </w:tcPr>
          <w:p w14:paraId="6CB22C36" w14:textId="3A02AB56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0A56FDF2" w14:textId="2DD8EF0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4658D6CD" w14:textId="6CF0675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9353E8D" w14:textId="057FCE2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6AAD9D62" w14:textId="54D2853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17BA39A" w14:textId="53D55F3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32.1629756</w:t>
            </w:r>
          </w:p>
        </w:tc>
      </w:tr>
      <w:tr w:rsidR="00365CC4" w14:paraId="11A7FC80" w14:textId="77777777" w:rsidTr="00365CC4">
        <w:tc>
          <w:tcPr>
            <w:tcW w:w="516" w:type="dxa"/>
          </w:tcPr>
          <w:p w14:paraId="7743AD8E" w14:textId="7DB161E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25.</w:t>
            </w:r>
          </w:p>
        </w:tc>
        <w:tc>
          <w:tcPr>
            <w:tcW w:w="2316" w:type="dxa"/>
          </w:tcPr>
          <w:p w14:paraId="7A661E3D" w14:textId="1373C42F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3AA2FB87" w14:textId="7657AE5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9983D24" w14:textId="5DB9745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06E526B" w14:textId="13156AF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35C7929" w14:textId="2B4E52D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DA0ECC5" w14:textId="2DE42CC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0.0</w:t>
            </w:r>
          </w:p>
        </w:tc>
      </w:tr>
      <w:tr w:rsidR="00365CC4" w14:paraId="192857C7" w14:textId="77777777" w:rsidTr="00365CC4">
        <w:tc>
          <w:tcPr>
            <w:tcW w:w="516" w:type="dxa"/>
          </w:tcPr>
          <w:p w14:paraId="748E7BCC" w14:textId="6678A2D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26.</w:t>
            </w:r>
          </w:p>
        </w:tc>
        <w:tc>
          <w:tcPr>
            <w:tcW w:w="2316" w:type="dxa"/>
          </w:tcPr>
          <w:p w14:paraId="193039A2" w14:textId="5B39EC8E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6A1FC8F3" w14:textId="1CC76F8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606D0EF5" w14:textId="2EB1BBB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2E3B06F" w14:textId="37B55EA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3F46D97" w14:textId="76CC1E1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31CF679" w14:textId="3E86CF6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12.2801577</w:t>
            </w:r>
          </w:p>
        </w:tc>
      </w:tr>
      <w:tr w:rsidR="00365CC4" w14:paraId="14986AF2" w14:textId="77777777" w:rsidTr="00365CC4">
        <w:tc>
          <w:tcPr>
            <w:tcW w:w="516" w:type="dxa"/>
          </w:tcPr>
          <w:p w14:paraId="3BBC1C46" w14:textId="7161F98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27.</w:t>
            </w:r>
          </w:p>
        </w:tc>
        <w:tc>
          <w:tcPr>
            <w:tcW w:w="2316" w:type="dxa"/>
          </w:tcPr>
          <w:p w14:paraId="3A957F00" w14:textId="5834E73D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1435E71D" w14:textId="2A0DA17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72EFFB47" w14:textId="737B7AE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B87D863" w14:textId="43FDB74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25854913" w14:textId="0FAAAC4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551222A" w14:textId="44E2204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9.4405893</w:t>
            </w:r>
          </w:p>
        </w:tc>
      </w:tr>
      <w:tr w:rsidR="00365CC4" w14:paraId="2A435388" w14:textId="77777777" w:rsidTr="00365CC4">
        <w:tc>
          <w:tcPr>
            <w:tcW w:w="516" w:type="dxa"/>
          </w:tcPr>
          <w:p w14:paraId="364B768B" w14:textId="15909B4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28.</w:t>
            </w:r>
          </w:p>
        </w:tc>
        <w:tc>
          <w:tcPr>
            <w:tcW w:w="2316" w:type="dxa"/>
          </w:tcPr>
          <w:p w14:paraId="080F87EB" w14:textId="0097FF55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56DDF88B" w14:textId="67F8713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C94D2DA" w14:textId="6327C45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469AD52" w14:textId="776C69D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352AD824" w14:textId="21A0C0F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7B29D24" w14:textId="2DBB35F1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30.7531297</w:t>
            </w:r>
          </w:p>
        </w:tc>
      </w:tr>
      <w:tr w:rsidR="00365CC4" w14:paraId="7CFB69E1" w14:textId="77777777" w:rsidTr="00365CC4">
        <w:tc>
          <w:tcPr>
            <w:tcW w:w="516" w:type="dxa"/>
          </w:tcPr>
          <w:p w14:paraId="73E85FFF" w14:textId="0521BBA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29.</w:t>
            </w:r>
          </w:p>
        </w:tc>
        <w:tc>
          <w:tcPr>
            <w:tcW w:w="2316" w:type="dxa"/>
          </w:tcPr>
          <w:p w14:paraId="34B7A070" w14:textId="622B1022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0392CA9F" w14:textId="411CA8D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3173F8C0" w14:textId="07A338C3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91AA010" w14:textId="1524670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D7B5623" w14:textId="2F16B58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FA44BC4" w14:textId="6A14A15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9.4405893</w:t>
            </w:r>
          </w:p>
        </w:tc>
      </w:tr>
      <w:tr w:rsidR="00365CC4" w14:paraId="44CCA3B5" w14:textId="77777777" w:rsidTr="00365CC4">
        <w:tc>
          <w:tcPr>
            <w:tcW w:w="516" w:type="dxa"/>
          </w:tcPr>
          <w:p w14:paraId="5419C81C" w14:textId="725DFF4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30.</w:t>
            </w:r>
          </w:p>
        </w:tc>
        <w:tc>
          <w:tcPr>
            <w:tcW w:w="2316" w:type="dxa"/>
          </w:tcPr>
          <w:p w14:paraId="7C1EBF3F" w14:textId="2916C14B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429BD55D" w14:textId="03863A18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6F5525D4" w14:textId="1BC54272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30991613" w14:textId="3090FA7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7BF0AB7E" w14:textId="153E6C3C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5AF003BF" w14:textId="75B8D3DA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30.7531297</w:t>
            </w:r>
          </w:p>
        </w:tc>
      </w:tr>
      <w:tr w:rsidR="00365CC4" w14:paraId="7D4C1DA0" w14:textId="77777777" w:rsidTr="00365CC4">
        <w:tc>
          <w:tcPr>
            <w:tcW w:w="516" w:type="dxa"/>
          </w:tcPr>
          <w:p w14:paraId="79B1311D" w14:textId="3A8969D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31.</w:t>
            </w:r>
          </w:p>
        </w:tc>
        <w:tc>
          <w:tcPr>
            <w:tcW w:w="2316" w:type="dxa"/>
          </w:tcPr>
          <w:p w14:paraId="1DB627FD" w14:textId="6902307D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7028D186" w14:textId="4F6F531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68FAFFDB" w14:textId="7992CC54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00367045" w14:textId="44E5844B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37DB645" w14:textId="16CB072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8C65F8A" w14:textId="1180FEA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30.7531297</w:t>
            </w:r>
          </w:p>
        </w:tc>
      </w:tr>
      <w:tr w:rsidR="00365CC4" w14:paraId="518749BE" w14:textId="77777777" w:rsidTr="00365CC4">
        <w:tc>
          <w:tcPr>
            <w:tcW w:w="516" w:type="dxa"/>
          </w:tcPr>
          <w:p w14:paraId="6C1983ED" w14:textId="1199688E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32.</w:t>
            </w:r>
          </w:p>
        </w:tc>
        <w:tc>
          <w:tcPr>
            <w:tcW w:w="2316" w:type="dxa"/>
          </w:tcPr>
          <w:p w14:paraId="29E6FE3B" w14:textId="140B07E0" w:rsidR="00365CC4" w:rsidRP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2316" w:type="dxa"/>
          </w:tcPr>
          <w:p w14:paraId="1DB3DCE6" w14:textId="7CD408F9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1A2021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574" w:type="dxa"/>
          </w:tcPr>
          <w:p w14:paraId="182E37A1" w14:textId="0FB5A635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018C752" w14:textId="3410FBA7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ED0A99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11A37899" w14:textId="05DD1B7D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0671F0">
              <w:rPr>
                <w:rFonts w:ascii="Times New Roman" w:hAnsi="Times New Roman" w:cs="Times New Roman"/>
                <w:color w:val="000000"/>
                <w:lang w:val="en-GB"/>
              </w:rPr>
              <w:t>x</w:t>
            </w:r>
          </w:p>
        </w:tc>
        <w:tc>
          <w:tcPr>
            <w:tcW w:w="1356" w:type="dxa"/>
          </w:tcPr>
          <w:p w14:paraId="475636F6" w14:textId="0CD74120" w:rsidR="00365CC4" w:rsidRDefault="00365CC4" w:rsidP="00365CC4">
            <w:pPr>
              <w:pStyle w:val="ListParagraph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92B67">
              <w:t>47.0499089</w:t>
            </w:r>
          </w:p>
        </w:tc>
      </w:tr>
    </w:tbl>
    <w:p w14:paraId="135C6A93" w14:textId="77777777" w:rsid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2247B4C4" w14:textId="77777777" w:rsidR="00663BDC" w:rsidRPr="00663BDC" w:rsidRDefault="00663BDC" w:rsidP="00663BDC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lang w:val="en-GB"/>
        </w:rPr>
      </w:pPr>
    </w:p>
    <w:p w14:paraId="7D6EB150" w14:textId="77777777" w:rsidR="009E2C9E" w:rsidRDefault="009E2C9E">
      <w:pPr>
        <w:pStyle w:val="Heading2"/>
      </w:pPr>
    </w:p>
    <w:p w14:paraId="6C6023AC" w14:textId="77777777" w:rsidR="009E2C9E" w:rsidRPr="009E2C9E" w:rsidRDefault="009E2C9E" w:rsidP="009E2C9E"/>
    <w:p w14:paraId="412B6DFB" w14:textId="5AB8C51C" w:rsidR="00633FA3" w:rsidRDefault="00F0258F">
      <w:pPr>
        <w:pStyle w:val="Heading2"/>
      </w:pPr>
      <w:r>
        <w:lastRenderedPageBreak/>
        <w:t>Ques - 3</w:t>
      </w:r>
    </w:p>
    <w:p w14:paraId="57D3B4DD" w14:textId="3ECF534F" w:rsidR="00633FA3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F0258F">
        <w:rPr>
          <w:rFonts w:ascii="Times New Roman" w:hAnsi="Times New Roman" w:cs="Times New Roman"/>
          <w:color w:val="000000"/>
          <w:lang w:val="en-GB"/>
        </w:rPr>
        <w:t xml:space="preserve">Using Markov property, </w:t>
      </w:r>
      <w:r>
        <w:rPr>
          <w:rFonts w:ascii="Times New Roman" w:hAnsi="Times New Roman" w:cs="Times New Roman"/>
          <w:color w:val="000000"/>
          <w:lang w:val="en-GB"/>
        </w:rPr>
        <w:t>the efficient algorithm gives option prices for lookback option as follows: -</w:t>
      </w:r>
    </w:p>
    <w:p w14:paraId="68FE352F" w14:textId="77777777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4"/>
        <w:gridCol w:w="3598"/>
        <w:gridCol w:w="3598"/>
      </w:tblGrid>
      <w:tr w:rsidR="00F0258F" w:rsidRPr="006850DD" w14:paraId="089A41D6" w14:textId="77777777" w:rsidTr="00FC1A3B">
        <w:tc>
          <w:tcPr>
            <w:tcW w:w="3594" w:type="dxa"/>
          </w:tcPr>
          <w:p w14:paraId="62E424A9" w14:textId="77777777" w:rsidR="00F0258F" w:rsidRPr="006850DD" w:rsidRDefault="00F0258F" w:rsidP="00FC1A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  <w:tc>
          <w:tcPr>
            <w:tcW w:w="3598" w:type="dxa"/>
          </w:tcPr>
          <w:p w14:paraId="655F48E0" w14:textId="77777777" w:rsidR="00F0258F" w:rsidRPr="006850DD" w:rsidRDefault="00F0258F" w:rsidP="00FC1A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Initial Option Price</w:t>
            </w:r>
          </w:p>
        </w:tc>
        <w:tc>
          <w:tcPr>
            <w:tcW w:w="3598" w:type="dxa"/>
          </w:tcPr>
          <w:p w14:paraId="137B9F48" w14:textId="77777777" w:rsidR="00F0258F" w:rsidRPr="006850DD" w:rsidRDefault="00F0258F" w:rsidP="00FC1A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Execution Time</w:t>
            </w:r>
          </w:p>
        </w:tc>
      </w:tr>
      <w:tr w:rsidR="00F0258F" w14:paraId="3591B6DC" w14:textId="77777777" w:rsidTr="00FC1A3B">
        <w:tc>
          <w:tcPr>
            <w:tcW w:w="3594" w:type="dxa"/>
          </w:tcPr>
          <w:p w14:paraId="20DC5675" w14:textId="77777777" w:rsidR="00F0258F" w:rsidRDefault="00F0258F" w:rsidP="00FC1A3B">
            <w:pPr>
              <w:jc w:val="center"/>
            </w:pPr>
            <w:r>
              <w:t>5</w:t>
            </w:r>
          </w:p>
        </w:tc>
        <w:tc>
          <w:tcPr>
            <w:tcW w:w="3598" w:type="dxa"/>
          </w:tcPr>
          <w:p w14:paraId="3FED8452" w14:textId="0DB16F24" w:rsidR="00F0258F" w:rsidRDefault="009679D2" w:rsidP="00FC1A3B">
            <w:pPr>
              <w:jc w:val="center"/>
            </w:pPr>
            <w:r w:rsidRPr="009679D2">
              <w:t>15.372952215663778</w:t>
            </w:r>
          </w:p>
        </w:tc>
        <w:tc>
          <w:tcPr>
            <w:tcW w:w="3598" w:type="dxa"/>
          </w:tcPr>
          <w:p w14:paraId="15FA1203" w14:textId="760C2E38" w:rsidR="00F0258F" w:rsidRDefault="009679D2" w:rsidP="00FC1A3B">
            <w:pPr>
              <w:jc w:val="center"/>
            </w:pPr>
            <w:r w:rsidRPr="009679D2">
              <w:t>0.0002429485321044922 sec</w:t>
            </w:r>
          </w:p>
        </w:tc>
      </w:tr>
      <w:tr w:rsidR="00F0258F" w14:paraId="19B67713" w14:textId="77777777" w:rsidTr="00FC1A3B">
        <w:tc>
          <w:tcPr>
            <w:tcW w:w="3594" w:type="dxa"/>
          </w:tcPr>
          <w:p w14:paraId="3220F17C" w14:textId="77777777" w:rsidR="00F0258F" w:rsidRDefault="00F0258F" w:rsidP="00FC1A3B">
            <w:pPr>
              <w:jc w:val="center"/>
            </w:pPr>
            <w:r>
              <w:t>10</w:t>
            </w:r>
          </w:p>
        </w:tc>
        <w:tc>
          <w:tcPr>
            <w:tcW w:w="3598" w:type="dxa"/>
          </w:tcPr>
          <w:p w14:paraId="34DCFA8A" w14:textId="77777777" w:rsidR="00F0258F" w:rsidRDefault="00F0258F" w:rsidP="00FC1A3B">
            <w:pPr>
              <w:jc w:val="center"/>
            </w:pPr>
            <w:r w:rsidRPr="006850DD">
              <w:t>16.95034049177767</w:t>
            </w:r>
          </w:p>
        </w:tc>
        <w:tc>
          <w:tcPr>
            <w:tcW w:w="3598" w:type="dxa"/>
          </w:tcPr>
          <w:p w14:paraId="1C844778" w14:textId="31204E3F" w:rsidR="00F0258F" w:rsidRDefault="009679D2" w:rsidP="00FC1A3B">
            <w:pPr>
              <w:jc w:val="center"/>
            </w:pPr>
            <w:r w:rsidRPr="009679D2">
              <w:t>0.0016510486602783203 sec</w:t>
            </w:r>
          </w:p>
        </w:tc>
      </w:tr>
      <w:tr w:rsidR="00F0258F" w14:paraId="7B898EA1" w14:textId="77777777" w:rsidTr="00FC1A3B">
        <w:tc>
          <w:tcPr>
            <w:tcW w:w="3594" w:type="dxa"/>
          </w:tcPr>
          <w:p w14:paraId="0802DB63" w14:textId="77777777" w:rsidR="00F0258F" w:rsidRDefault="00F0258F" w:rsidP="00FC1A3B">
            <w:pPr>
              <w:jc w:val="center"/>
            </w:pPr>
            <w:r>
              <w:t>25</w:t>
            </w:r>
          </w:p>
        </w:tc>
        <w:tc>
          <w:tcPr>
            <w:tcW w:w="3598" w:type="dxa"/>
          </w:tcPr>
          <w:p w14:paraId="70A72361" w14:textId="5270D1F4" w:rsidR="00F0258F" w:rsidRDefault="009679D2" w:rsidP="00FC1A3B">
            <w:pPr>
              <w:jc w:val="center"/>
            </w:pPr>
            <w:r w:rsidRPr="009679D2">
              <w:t>18.533781500094165</w:t>
            </w:r>
          </w:p>
        </w:tc>
        <w:tc>
          <w:tcPr>
            <w:tcW w:w="3598" w:type="dxa"/>
          </w:tcPr>
          <w:p w14:paraId="570525D7" w14:textId="7FD70B0D" w:rsidR="00F0258F" w:rsidRDefault="009679D2" w:rsidP="00FC1A3B">
            <w:pPr>
              <w:jc w:val="center"/>
            </w:pPr>
            <w:r w:rsidRPr="009679D2">
              <w:t>0.11969828605651855 sec</w:t>
            </w:r>
          </w:p>
        </w:tc>
      </w:tr>
      <w:tr w:rsidR="00F0258F" w14:paraId="608AD1D4" w14:textId="77777777" w:rsidTr="00FC1A3B">
        <w:tc>
          <w:tcPr>
            <w:tcW w:w="3594" w:type="dxa"/>
          </w:tcPr>
          <w:p w14:paraId="6731BB69" w14:textId="77777777" w:rsidR="00F0258F" w:rsidRDefault="00F0258F" w:rsidP="00FC1A3B">
            <w:pPr>
              <w:jc w:val="center"/>
            </w:pPr>
            <w:r>
              <w:t>50</w:t>
            </w:r>
          </w:p>
        </w:tc>
        <w:tc>
          <w:tcPr>
            <w:tcW w:w="3598" w:type="dxa"/>
          </w:tcPr>
          <w:p w14:paraId="79EF8DD2" w14:textId="1FD774D2" w:rsidR="00F0258F" w:rsidRDefault="009679D2" w:rsidP="00FC1A3B">
            <w:pPr>
              <w:jc w:val="center"/>
            </w:pPr>
            <w:r w:rsidRPr="009679D2">
              <w:t>19.390465235522452</w:t>
            </w:r>
          </w:p>
        </w:tc>
        <w:tc>
          <w:tcPr>
            <w:tcW w:w="3598" w:type="dxa"/>
          </w:tcPr>
          <w:p w14:paraId="7620B9F5" w14:textId="691F67DB" w:rsidR="00F0258F" w:rsidRDefault="009679D2" w:rsidP="00FC1A3B">
            <w:pPr>
              <w:jc w:val="center"/>
            </w:pPr>
            <w:r w:rsidRPr="009679D2">
              <w:t>7.935082197189331 sec</w:t>
            </w:r>
          </w:p>
        </w:tc>
      </w:tr>
    </w:tbl>
    <w:p w14:paraId="2E3AFDB2" w14:textId="77777777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52746327" w14:textId="77777777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78B635F5" w14:textId="04F198BA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F0258F">
        <w:rPr>
          <w:lang w:val="en-GB"/>
        </w:rPr>
        <w:t>The plots comparing the above values are as follows:</w:t>
      </w:r>
      <w:r w:rsidRPr="00F0258F">
        <w:rPr>
          <w:rFonts w:ascii="Helvetica" w:hAnsi="Helvetica" w:cs="Helvetica"/>
          <w:color w:val="000000"/>
          <w:sz w:val="28"/>
          <w:szCs w:val="28"/>
          <w:lang w:val="en-GB"/>
        </w:rPr>
        <w:t xml:space="preserve"> </w:t>
      </w:r>
      <w:r w:rsidR="009679D2">
        <w:rPr>
          <w:rFonts w:ascii="Times New Roman" w:hAnsi="Times New Roman" w:cs="Times New Roman"/>
          <w:color w:val="000000"/>
          <w:lang w:val="en-GB"/>
        </w:rPr>
        <w:t>-</w:t>
      </w:r>
    </w:p>
    <w:p w14:paraId="26CE0E4A" w14:textId="77777777" w:rsidR="009679D2" w:rsidRDefault="009679D2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91E49F4" w14:textId="0F62EBED" w:rsidR="009679D2" w:rsidRPr="009679D2" w:rsidRDefault="009679D2" w:rsidP="00967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6101A7BB" wp14:editId="46BA9B0E">
            <wp:extent cx="4330700" cy="3229177"/>
            <wp:effectExtent l="0" t="0" r="0" b="0"/>
            <wp:docPr id="170355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334" name="Picture 1703553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38" cy="33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6660" w14:textId="42A69486" w:rsidR="00F0258F" w:rsidRPr="00F0258F" w:rsidRDefault="009679D2" w:rsidP="00967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noProof/>
          <w:color w:val="000000"/>
          <w:lang w:val="en-GB"/>
        </w:rPr>
        <w:drawing>
          <wp:inline distT="0" distB="0" distL="0" distR="0" wp14:anchorId="0B9CC0C2" wp14:editId="6C319F56">
            <wp:extent cx="4464996" cy="3329315"/>
            <wp:effectExtent l="0" t="0" r="5715" b="0"/>
            <wp:docPr id="982492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92398" name="Picture 98249239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32" cy="33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364E" w14:textId="12F5F7A6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 w:rsidRPr="00F0258F">
        <w:rPr>
          <w:rFonts w:ascii="Times New Roman" w:hAnsi="Times New Roman" w:cs="Times New Roman"/>
          <w:color w:val="000000"/>
          <w:lang w:val="en-GB"/>
        </w:rPr>
        <w:lastRenderedPageBreak/>
        <w:t>T</w:t>
      </w:r>
      <w:r w:rsidRPr="00F0258F">
        <w:rPr>
          <w:rFonts w:ascii="Times New Roman" w:hAnsi="Times New Roman" w:cs="Times New Roman"/>
          <w:color w:val="000000"/>
          <w:lang w:val="en-GB"/>
        </w:rPr>
        <w:t>he values of the options at all intermediate time points for M = 5</w:t>
      </w:r>
      <w:r>
        <w:rPr>
          <w:rFonts w:ascii="Times New Roman" w:hAnsi="Times New Roman" w:cs="Times New Roman"/>
          <w:color w:val="000000"/>
          <w:lang w:val="en-GB"/>
        </w:rPr>
        <w:t>: -</w:t>
      </w:r>
    </w:p>
    <w:p w14:paraId="4E11CC5B" w14:textId="77777777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41"/>
        <w:gridCol w:w="1541"/>
        <w:gridCol w:w="1542"/>
        <w:gridCol w:w="1542"/>
        <w:gridCol w:w="1542"/>
        <w:gridCol w:w="1542"/>
      </w:tblGrid>
      <w:tr w:rsidR="009679D2" w:rsidRPr="009679D2" w14:paraId="74772EFE" w14:textId="77777777" w:rsidTr="009679D2">
        <w:tc>
          <w:tcPr>
            <w:tcW w:w="1540" w:type="dxa"/>
          </w:tcPr>
          <w:p w14:paraId="6ADEBAA8" w14:textId="77777777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</w:p>
        </w:tc>
        <w:tc>
          <w:tcPr>
            <w:tcW w:w="1541" w:type="dxa"/>
          </w:tcPr>
          <w:p w14:paraId="7DABA00F" w14:textId="4077B51C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t=0</w:t>
            </w:r>
          </w:p>
        </w:tc>
        <w:tc>
          <w:tcPr>
            <w:tcW w:w="1541" w:type="dxa"/>
          </w:tcPr>
          <w:p w14:paraId="3C286858" w14:textId="4B6BC48B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t=1</w:t>
            </w:r>
          </w:p>
        </w:tc>
        <w:tc>
          <w:tcPr>
            <w:tcW w:w="1542" w:type="dxa"/>
          </w:tcPr>
          <w:p w14:paraId="7537CC69" w14:textId="005FEC61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t=2</w:t>
            </w:r>
          </w:p>
        </w:tc>
        <w:tc>
          <w:tcPr>
            <w:tcW w:w="1542" w:type="dxa"/>
          </w:tcPr>
          <w:p w14:paraId="78A9CD2E" w14:textId="7AFBFD95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t=3</w:t>
            </w:r>
          </w:p>
        </w:tc>
        <w:tc>
          <w:tcPr>
            <w:tcW w:w="1542" w:type="dxa"/>
          </w:tcPr>
          <w:p w14:paraId="25315347" w14:textId="303C2DC0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t=4</w:t>
            </w:r>
          </w:p>
        </w:tc>
        <w:tc>
          <w:tcPr>
            <w:tcW w:w="1542" w:type="dxa"/>
          </w:tcPr>
          <w:p w14:paraId="70547E1E" w14:textId="0FB3E0C4" w:rsidR="009679D2" w:rsidRPr="009679D2" w:rsidRDefault="009679D2" w:rsidP="009679D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9679D2">
              <w:rPr>
                <w:b/>
                <w:bCs/>
              </w:rPr>
              <w:t>t=5</w:t>
            </w:r>
          </w:p>
        </w:tc>
      </w:tr>
      <w:tr w:rsidR="00BB0191" w14:paraId="636FFB71" w14:textId="77777777" w:rsidTr="009679D2">
        <w:tc>
          <w:tcPr>
            <w:tcW w:w="1540" w:type="dxa"/>
          </w:tcPr>
          <w:p w14:paraId="1B52CE45" w14:textId="7906BC4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365CC4"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1.</w:t>
            </w:r>
          </w:p>
        </w:tc>
        <w:tc>
          <w:tcPr>
            <w:tcW w:w="1541" w:type="dxa"/>
          </w:tcPr>
          <w:p w14:paraId="52BFFA9E" w14:textId="5D502F0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BB0191">
              <w:rPr>
                <w:rFonts w:ascii="Times New Roman" w:hAnsi="Times New Roman" w:cs="Times New Roman"/>
                <w:color w:val="000000"/>
                <w:lang w:val="en-GB"/>
              </w:rPr>
              <w:t>15.3729522</w:t>
            </w:r>
          </w:p>
        </w:tc>
        <w:tc>
          <w:tcPr>
            <w:tcW w:w="1541" w:type="dxa"/>
          </w:tcPr>
          <w:p w14:paraId="29FE592A" w14:textId="6644F74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00789">
              <w:t>15.5321315</w:t>
            </w:r>
          </w:p>
        </w:tc>
        <w:tc>
          <w:tcPr>
            <w:tcW w:w="1542" w:type="dxa"/>
          </w:tcPr>
          <w:p w14:paraId="1DAF6AF7" w14:textId="497B282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79339B">
              <w:t>15.1997501</w:t>
            </w:r>
          </w:p>
        </w:tc>
        <w:tc>
          <w:tcPr>
            <w:tcW w:w="1542" w:type="dxa"/>
          </w:tcPr>
          <w:p w14:paraId="6DA73CE0" w14:textId="122D65B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13.3861693</w:t>
            </w:r>
          </w:p>
        </w:tc>
        <w:tc>
          <w:tcPr>
            <w:tcW w:w="1542" w:type="dxa"/>
          </w:tcPr>
          <w:p w14:paraId="43D75197" w14:textId="6EA3F69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10.3324806</w:t>
            </w:r>
          </w:p>
        </w:tc>
        <w:tc>
          <w:tcPr>
            <w:tcW w:w="1542" w:type="dxa"/>
          </w:tcPr>
          <w:p w14:paraId="3661DD35" w14:textId="4045911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0.0</w:t>
            </w:r>
          </w:p>
        </w:tc>
      </w:tr>
      <w:tr w:rsidR="00BB0191" w14:paraId="1D705409" w14:textId="77777777" w:rsidTr="009679D2">
        <w:tc>
          <w:tcPr>
            <w:tcW w:w="1540" w:type="dxa"/>
          </w:tcPr>
          <w:p w14:paraId="5A0DF8F0" w14:textId="127203A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2.</w:t>
            </w:r>
          </w:p>
        </w:tc>
        <w:tc>
          <w:tcPr>
            <w:tcW w:w="1541" w:type="dxa"/>
          </w:tcPr>
          <w:p w14:paraId="6513F5B0" w14:textId="75BE90E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x</w:t>
            </w:r>
          </w:p>
        </w:tc>
        <w:tc>
          <w:tcPr>
            <w:tcW w:w="1541" w:type="dxa"/>
          </w:tcPr>
          <w:p w14:paraId="49C54D5C" w14:textId="7ED06F2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00789">
              <w:t>15.7096998</w:t>
            </w:r>
          </w:p>
        </w:tc>
        <w:tc>
          <w:tcPr>
            <w:tcW w:w="1542" w:type="dxa"/>
          </w:tcPr>
          <w:p w14:paraId="313595E5" w14:textId="14BFCF3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79339B">
              <w:t>16.3657735</w:t>
            </w:r>
          </w:p>
        </w:tc>
        <w:tc>
          <w:tcPr>
            <w:tcW w:w="1542" w:type="dxa"/>
          </w:tcPr>
          <w:p w14:paraId="6FC43300" w14:textId="72A3C33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17.5044647</w:t>
            </w:r>
          </w:p>
        </w:tc>
        <w:tc>
          <w:tcPr>
            <w:tcW w:w="1542" w:type="dxa"/>
          </w:tcPr>
          <w:p w14:paraId="54E58BC6" w14:textId="23390D5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16.8729784</w:t>
            </w:r>
          </w:p>
        </w:tc>
        <w:tc>
          <w:tcPr>
            <w:tcW w:w="1542" w:type="dxa"/>
          </w:tcPr>
          <w:p w14:paraId="052FFFAD" w14:textId="47DB888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21.0024917</w:t>
            </w:r>
          </w:p>
        </w:tc>
      </w:tr>
      <w:tr w:rsidR="00BB0191" w14:paraId="46839A4D" w14:textId="77777777" w:rsidTr="009679D2">
        <w:tc>
          <w:tcPr>
            <w:tcW w:w="1540" w:type="dxa"/>
          </w:tcPr>
          <w:p w14:paraId="79549BFB" w14:textId="3B01F98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3.</w:t>
            </w:r>
          </w:p>
        </w:tc>
        <w:tc>
          <w:tcPr>
            <w:tcW w:w="1541" w:type="dxa"/>
          </w:tcPr>
          <w:p w14:paraId="3DF0EDA9" w14:textId="4E3AE8B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55461">
              <w:t>x</w:t>
            </w:r>
          </w:p>
        </w:tc>
        <w:tc>
          <w:tcPr>
            <w:tcW w:w="1541" w:type="dxa"/>
          </w:tcPr>
          <w:p w14:paraId="5EDA4170" w14:textId="54A0A24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55461">
              <w:t>x</w:t>
            </w:r>
          </w:p>
        </w:tc>
        <w:tc>
          <w:tcPr>
            <w:tcW w:w="1542" w:type="dxa"/>
          </w:tcPr>
          <w:p w14:paraId="760D45BE" w14:textId="1D7E08B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79339B">
              <w:t>11.6225925</w:t>
            </w:r>
          </w:p>
        </w:tc>
        <w:tc>
          <w:tcPr>
            <w:tcW w:w="1542" w:type="dxa"/>
          </w:tcPr>
          <w:p w14:paraId="763984FA" w14:textId="0F86105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10.2358255</w:t>
            </w:r>
          </w:p>
        </w:tc>
        <w:tc>
          <w:tcPr>
            <w:tcW w:w="1542" w:type="dxa"/>
          </w:tcPr>
          <w:p w14:paraId="17AF6DDF" w14:textId="5EC101A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7.9008017</w:t>
            </w:r>
          </w:p>
        </w:tc>
        <w:tc>
          <w:tcPr>
            <w:tcW w:w="1542" w:type="dxa"/>
          </w:tcPr>
          <w:p w14:paraId="4016D203" w14:textId="4C10875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0.0</w:t>
            </w:r>
          </w:p>
        </w:tc>
      </w:tr>
      <w:tr w:rsidR="00BB0191" w14:paraId="67D8BC60" w14:textId="77777777" w:rsidTr="009679D2">
        <w:tc>
          <w:tcPr>
            <w:tcW w:w="1540" w:type="dxa"/>
          </w:tcPr>
          <w:p w14:paraId="41C35450" w14:textId="55CD7E5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4.</w:t>
            </w:r>
          </w:p>
        </w:tc>
        <w:tc>
          <w:tcPr>
            <w:tcW w:w="1541" w:type="dxa"/>
          </w:tcPr>
          <w:p w14:paraId="7D8660D1" w14:textId="44FDB8A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55461">
              <w:t>x</w:t>
            </w:r>
          </w:p>
        </w:tc>
        <w:tc>
          <w:tcPr>
            <w:tcW w:w="1541" w:type="dxa"/>
          </w:tcPr>
          <w:p w14:paraId="273D3760" w14:textId="317F251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55461">
              <w:t>x</w:t>
            </w:r>
          </w:p>
        </w:tc>
        <w:tc>
          <w:tcPr>
            <w:tcW w:w="1542" w:type="dxa"/>
          </w:tcPr>
          <w:p w14:paraId="728224AE" w14:textId="0720244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79339B">
              <w:t>20.3053101</w:t>
            </w:r>
          </w:p>
        </w:tc>
        <w:tc>
          <w:tcPr>
            <w:tcW w:w="1542" w:type="dxa"/>
          </w:tcPr>
          <w:p w14:paraId="05C61A01" w14:textId="252DCC5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23.0262154</w:t>
            </w:r>
          </w:p>
        </w:tc>
        <w:tc>
          <w:tcPr>
            <w:tcW w:w="1542" w:type="dxa"/>
          </w:tcPr>
          <w:p w14:paraId="1BE05655" w14:textId="2D68DE4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27.6767603</w:t>
            </w:r>
          </w:p>
        </w:tc>
        <w:tc>
          <w:tcPr>
            <w:tcW w:w="1542" w:type="dxa"/>
          </w:tcPr>
          <w:p w14:paraId="085CB6AD" w14:textId="3125039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34.2971452</w:t>
            </w:r>
          </w:p>
        </w:tc>
      </w:tr>
      <w:tr w:rsidR="00BB0191" w14:paraId="527CDF56" w14:textId="77777777" w:rsidTr="009679D2">
        <w:tc>
          <w:tcPr>
            <w:tcW w:w="1540" w:type="dxa"/>
          </w:tcPr>
          <w:p w14:paraId="00BF8B31" w14:textId="4773A29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5.</w:t>
            </w:r>
          </w:p>
        </w:tc>
        <w:tc>
          <w:tcPr>
            <w:tcW w:w="1541" w:type="dxa"/>
          </w:tcPr>
          <w:p w14:paraId="4F4B81E2" w14:textId="5590828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1" w:type="dxa"/>
          </w:tcPr>
          <w:p w14:paraId="1EC2A5F4" w14:textId="4AB24AE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2C654155" w14:textId="39F5A53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43881C7E" w14:textId="6904432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10.2358255</w:t>
            </w:r>
          </w:p>
        </w:tc>
        <w:tc>
          <w:tcPr>
            <w:tcW w:w="1542" w:type="dxa"/>
          </w:tcPr>
          <w:p w14:paraId="57B9D39B" w14:textId="2B23FA4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7.9008017</w:t>
            </w:r>
          </w:p>
        </w:tc>
        <w:tc>
          <w:tcPr>
            <w:tcW w:w="1542" w:type="dxa"/>
          </w:tcPr>
          <w:p w14:paraId="0EF7C63E" w14:textId="7406F89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16.0596983</w:t>
            </w:r>
          </w:p>
        </w:tc>
      </w:tr>
      <w:tr w:rsidR="00BB0191" w14:paraId="2C677C98" w14:textId="77777777" w:rsidTr="009679D2">
        <w:tc>
          <w:tcPr>
            <w:tcW w:w="1540" w:type="dxa"/>
          </w:tcPr>
          <w:p w14:paraId="1B90C388" w14:textId="3A3191C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6.</w:t>
            </w:r>
          </w:p>
        </w:tc>
        <w:tc>
          <w:tcPr>
            <w:tcW w:w="1541" w:type="dxa"/>
          </w:tcPr>
          <w:p w14:paraId="1BA9F15B" w14:textId="23EC9D8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1" w:type="dxa"/>
          </w:tcPr>
          <w:p w14:paraId="619CE555" w14:textId="34F0FCA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5B16CD56" w14:textId="1FCF984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14D045D2" w14:textId="6390EF1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13.3849082</w:t>
            </w:r>
          </w:p>
        </w:tc>
        <w:tc>
          <w:tcPr>
            <w:tcW w:w="1542" w:type="dxa"/>
          </w:tcPr>
          <w:p w14:paraId="15133A25" w14:textId="1E4516E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12.9020379</w:t>
            </w:r>
          </w:p>
        </w:tc>
        <w:tc>
          <w:tcPr>
            <w:tcW w:w="1542" w:type="dxa"/>
          </w:tcPr>
          <w:p w14:paraId="1DAA6167" w14:textId="4A7C938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14.1899412</w:t>
            </w:r>
          </w:p>
        </w:tc>
      </w:tr>
      <w:tr w:rsidR="00BB0191" w14:paraId="18901817" w14:textId="77777777" w:rsidTr="009679D2">
        <w:tc>
          <w:tcPr>
            <w:tcW w:w="1540" w:type="dxa"/>
          </w:tcPr>
          <w:p w14:paraId="19239456" w14:textId="1AB1B8F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7.</w:t>
            </w:r>
          </w:p>
        </w:tc>
        <w:tc>
          <w:tcPr>
            <w:tcW w:w="1541" w:type="dxa"/>
          </w:tcPr>
          <w:p w14:paraId="04FE54CD" w14:textId="47653DF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1" w:type="dxa"/>
          </w:tcPr>
          <w:p w14:paraId="2C0800BC" w14:textId="1C195FF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4A10F1FB" w14:textId="7A11B43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0720012E" w14:textId="4A30D02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12.7023232</w:t>
            </w:r>
          </w:p>
        </w:tc>
        <w:tc>
          <w:tcPr>
            <w:tcW w:w="1542" w:type="dxa"/>
          </w:tcPr>
          <w:p w14:paraId="71D9F0C3" w14:textId="5B8CCD6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12.1032854</w:t>
            </w:r>
          </w:p>
        </w:tc>
        <w:tc>
          <w:tcPr>
            <w:tcW w:w="1542" w:type="dxa"/>
          </w:tcPr>
          <w:p w14:paraId="50F66BBD" w14:textId="28354D1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42.0619748</w:t>
            </w:r>
          </w:p>
        </w:tc>
      </w:tr>
      <w:tr w:rsidR="00BB0191" w14:paraId="2F3310DE" w14:textId="77777777" w:rsidTr="009679D2">
        <w:tc>
          <w:tcPr>
            <w:tcW w:w="1540" w:type="dxa"/>
          </w:tcPr>
          <w:p w14:paraId="6AF8E971" w14:textId="2F10938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8.</w:t>
            </w:r>
          </w:p>
        </w:tc>
        <w:tc>
          <w:tcPr>
            <w:tcW w:w="1541" w:type="dxa"/>
          </w:tcPr>
          <w:p w14:paraId="6A209201" w14:textId="1207A78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1" w:type="dxa"/>
          </w:tcPr>
          <w:p w14:paraId="7E8E173D" w14:textId="14847E8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2C1E6810" w14:textId="143B3BF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4C0843">
              <w:t>x</w:t>
            </w:r>
          </w:p>
        </w:tc>
        <w:tc>
          <w:tcPr>
            <w:tcW w:w="1542" w:type="dxa"/>
          </w:tcPr>
          <w:p w14:paraId="258AECAE" w14:textId="4DADFB4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C84AB3">
              <w:t>28.5664894</w:t>
            </w:r>
          </w:p>
        </w:tc>
        <w:tc>
          <w:tcPr>
            <w:tcW w:w="1542" w:type="dxa"/>
          </w:tcPr>
          <w:p w14:paraId="5DA691E5" w14:textId="43B18DD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34.6964628</w:t>
            </w:r>
          </w:p>
        </w:tc>
        <w:tc>
          <w:tcPr>
            <w:tcW w:w="1542" w:type="dxa"/>
          </w:tcPr>
          <w:p w14:paraId="5A37F15B" w14:textId="1FDAF5B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0.0</w:t>
            </w:r>
          </w:p>
        </w:tc>
      </w:tr>
      <w:tr w:rsidR="00BB0191" w14:paraId="52338945" w14:textId="77777777" w:rsidTr="009679D2">
        <w:tc>
          <w:tcPr>
            <w:tcW w:w="1540" w:type="dxa"/>
          </w:tcPr>
          <w:p w14:paraId="551AE233" w14:textId="29F8485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9.</w:t>
            </w:r>
          </w:p>
        </w:tc>
        <w:tc>
          <w:tcPr>
            <w:tcW w:w="1541" w:type="dxa"/>
          </w:tcPr>
          <w:p w14:paraId="0364984C" w14:textId="3D22035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45333FF3" w14:textId="4A8C0CA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5A292AC9" w14:textId="58347EE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785B553B" w14:textId="48AF39A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62E1AE12" w14:textId="0D9B304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12.9020379</w:t>
            </w:r>
          </w:p>
        </w:tc>
        <w:tc>
          <w:tcPr>
            <w:tcW w:w="1542" w:type="dxa"/>
          </w:tcPr>
          <w:p w14:paraId="06DFC920" w14:textId="2E108A0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16.0596983</w:t>
            </w:r>
          </w:p>
        </w:tc>
      </w:tr>
      <w:tr w:rsidR="00BB0191" w14:paraId="3BFAB8D4" w14:textId="77777777" w:rsidTr="009679D2">
        <w:tc>
          <w:tcPr>
            <w:tcW w:w="1540" w:type="dxa"/>
          </w:tcPr>
          <w:p w14:paraId="1E260232" w14:textId="34FBB7C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10.</w:t>
            </w:r>
          </w:p>
        </w:tc>
        <w:tc>
          <w:tcPr>
            <w:tcW w:w="1541" w:type="dxa"/>
          </w:tcPr>
          <w:p w14:paraId="332F01BF" w14:textId="5CE6893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2D62BE1A" w14:textId="79CD237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4023AA63" w14:textId="70F4892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334C619F" w14:textId="05435AB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1449D972" w14:textId="1597A5A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6.0414018</w:t>
            </w:r>
          </w:p>
        </w:tc>
        <w:tc>
          <w:tcPr>
            <w:tcW w:w="1542" w:type="dxa"/>
          </w:tcPr>
          <w:p w14:paraId="7027A53B" w14:textId="4B8CED2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0.0</w:t>
            </w:r>
          </w:p>
        </w:tc>
      </w:tr>
      <w:tr w:rsidR="00BB0191" w14:paraId="292613AC" w14:textId="77777777" w:rsidTr="009679D2">
        <w:tc>
          <w:tcPr>
            <w:tcW w:w="1540" w:type="dxa"/>
          </w:tcPr>
          <w:p w14:paraId="1C91622D" w14:textId="37C5168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11.</w:t>
            </w:r>
          </w:p>
        </w:tc>
        <w:tc>
          <w:tcPr>
            <w:tcW w:w="1541" w:type="dxa"/>
          </w:tcPr>
          <w:p w14:paraId="107024ED" w14:textId="132B5C8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39456400" w14:textId="4DD5DE0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361A2DEA" w14:textId="703F84D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56042A6" w14:textId="03FAF36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78E9AF92" w14:textId="75B9CDC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21.1632233</w:t>
            </w:r>
          </w:p>
        </w:tc>
        <w:tc>
          <w:tcPr>
            <w:tcW w:w="1542" w:type="dxa"/>
          </w:tcPr>
          <w:p w14:paraId="38016901" w14:textId="78723E7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26.2255457</w:t>
            </w:r>
          </w:p>
        </w:tc>
      </w:tr>
      <w:tr w:rsidR="00BB0191" w14:paraId="7495FD6F" w14:textId="77777777" w:rsidTr="009679D2">
        <w:tc>
          <w:tcPr>
            <w:tcW w:w="1540" w:type="dxa"/>
          </w:tcPr>
          <w:p w14:paraId="34CD6BD3" w14:textId="1EFEAB8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12.</w:t>
            </w:r>
          </w:p>
        </w:tc>
        <w:tc>
          <w:tcPr>
            <w:tcW w:w="1541" w:type="dxa"/>
          </w:tcPr>
          <w:p w14:paraId="47AE5C49" w14:textId="0188599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0717462C" w14:textId="20B27D2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2EBBDCF" w14:textId="4FD767B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48DD6E0A" w14:textId="4D5935C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71D3462E" w14:textId="74193A2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6.0414018</w:t>
            </w:r>
          </w:p>
        </w:tc>
        <w:tc>
          <w:tcPr>
            <w:tcW w:w="1542" w:type="dxa"/>
          </w:tcPr>
          <w:p w14:paraId="513836AA" w14:textId="51D2500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24.6019481</w:t>
            </w:r>
          </w:p>
        </w:tc>
      </w:tr>
      <w:tr w:rsidR="00BB0191" w14:paraId="52B7A1B4" w14:textId="77777777" w:rsidTr="009679D2">
        <w:tc>
          <w:tcPr>
            <w:tcW w:w="1540" w:type="dxa"/>
          </w:tcPr>
          <w:p w14:paraId="392877D2" w14:textId="2B06925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13.</w:t>
            </w:r>
          </w:p>
        </w:tc>
        <w:tc>
          <w:tcPr>
            <w:tcW w:w="1541" w:type="dxa"/>
          </w:tcPr>
          <w:p w14:paraId="60898DBA" w14:textId="66E1CD7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180EFBA1" w14:textId="7A77B16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11D807EA" w14:textId="15B1F7C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7B446DE" w14:textId="7270C7F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4A0F8897" w14:textId="06D85CE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19.7757554</w:t>
            </w:r>
          </w:p>
        </w:tc>
        <w:tc>
          <w:tcPr>
            <w:tcW w:w="1542" w:type="dxa"/>
          </w:tcPr>
          <w:p w14:paraId="50F7EFCE" w14:textId="0C54709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24.6019481</w:t>
            </w:r>
          </w:p>
        </w:tc>
      </w:tr>
      <w:tr w:rsidR="00BB0191" w14:paraId="4E287CC9" w14:textId="77777777" w:rsidTr="009679D2">
        <w:tc>
          <w:tcPr>
            <w:tcW w:w="1540" w:type="dxa"/>
          </w:tcPr>
          <w:p w14:paraId="69C3577F" w14:textId="3628CD9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14.</w:t>
            </w:r>
          </w:p>
        </w:tc>
        <w:tc>
          <w:tcPr>
            <w:tcW w:w="1541" w:type="dxa"/>
          </w:tcPr>
          <w:p w14:paraId="06008C91" w14:textId="7F93753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5E1D3997" w14:textId="5CDEC39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237486C" w14:textId="677C28A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3DE226A9" w14:textId="6BB4432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7F1E98D" w14:textId="3571046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19.7757554</w:t>
            </w:r>
          </w:p>
        </w:tc>
        <w:tc>
          <w:tcPr>
            <w:tcW w:w="1542" w:type="dxa"/>
          </w:tcPr>
          <w:p w14:paraId="06999CFE" w14:textId="1E6F064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45.9144885</w:t>
            </w:r>
          </w:p>
        </w:tc>
      </w:tr>
      <w:tr w:rsidR="00BB0191" w14:paraId="4F898347" w14:textId="77777777" w:rsidTr="009679D2">
        <w:tc>
          <w:tcPr>
            <w:tcW w:w="1540" w:type="dxa"/>
          </w:tcPr>
          <w:p w14:paraId="024813EC" w14:textId="5664570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15.</w:t>
            </w:r>
          </w:p>
        </w:tc>
        <w:tc>
          <w:tcPr>
            <w:tcW w:w="1541" w:type="dxa"/>
          </w:tcPr>
          <w:p w14:paraId="2231039A" w14:textId="5704AC6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4D63EDA2" w14:textId="69036B9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0DA043A9" w14:textId="213126F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58505BC5" w14:textId="7D81ACC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1DDD894F" w14:textId="4BC3A2C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F72F1B">
              <w:t>38.2824322</w:t>
            </w:r>
          </w:p>
        </w:tc>
        <w:tc>
          <w:tcPr>
            <w:tcW w:w="1542" w:type="dxa"/>
          </w:tcPr>
          <w:p w14:paraId="56E94F06" w14:textId="244F991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26.2255457</w:t>
            </w:r>
          </w:p>
        </w:tc>
      </w:tr>
      <w:tr w:rsidR="00BB0191" w14:paraId="2B041CB3" w14:textId="77777777" w:rsidTr="009679D2">
        <w:tc>
          <w:tcPr>
            <w:tcW w:w="1540" w:type="dxa"/>
          </w:tcPr>
          <w:p w14:paraId="697E1C6C" w14:textId="626C59D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16.</w:t>
            </w:r>
          </w:p>
        </w:tc>
        <w:tc>
          <w:tcPr>
            <w:tcW w:w="1541" w:type="dxa"/>
          </w:tcPr>
          <w:p w14:paraId="26154F13" w14:textId="6955C03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1A875EB3" w14:textId="4342C4D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5648C7DA" w14:textId="75B10C2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4127D355" w14:textId="72CF08C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2FE33541" w14:textId="1C273AD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x</w:t>
            </w:r>
          </w:p>
        </w:tc>
        <w:tc>
          <w:tcPr>
            <w:tcW w:w="1542" w:type="dxa"/>
          </w:tcPr>
          <w:p w14:paraId="3A7EBC21" w14:textId="1CB1116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0.0</w:t>
            </w:r>
          </w:p>
        </w:tc>
      </w:tr>
      <w:tr w:rsidR="00BB0191" w14:paraId="1402F99D" w14:textId="77777777" w:rsidTr="009679D2">
        <w:tc>
          <w:tcPr>
            <w:tcW w:w="1540" w:type="dxa"/>
          </w:tcPr>
          <w:p w14:paraId="57CDC948" w14:textId="71BFC8A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17.</w:t>
            </w:r>
          </w:p>
        </w:tc>
        <w:tc>
          <w:tcPr>
            <w:tcW w:w="1541" w:type="dxa"/>
          </w:tcPr>
          <w:p w14:paraId="0CAFA939" w14:textId="19BB893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1" w:type="dxa"/>
          </w:tcPr>
          <w:p w14:paraId="49FBAFEC" w14:textId="7385344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5798BDC2" w14:textId="242C0B0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19B4B131" w14:textId="0B902E6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092DE0">
              <w:t>x</w:t>
            </w:r>
          </w:p>
        </w:tc>
        <w:tc>
          <w:tcPr>
            <w:tcW w:w="1542" w:type="dxa"/>
          </w:tcPr>
          <w:p w14:paraId="43FE65FD" w14:textId="5FA07E7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x</w:t>
            </w:r>
          </w:p>
        </w:tc>
        <w:tc>
          <w:tcPr>
            <w:tcW w:w="1542" w:type="dxa"/>
          </w:tcPr>
          <w:p w14:paraId="119B75CD" w14:textId="4FF459A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12.2801577</w:t>
            </w:r>
          </w:p>
        </w:tc>
      </w:tr>
      <w:tr w:rsidR="00BB0191" w14:paraId="5E9D8528" w14:textId="77777777" w:rsidTr="009679D2">
        <w:tc>
          <w:tcPr>
            <w:tcW w:w="1540" w:type="dxa"/>
          </w:tcPr>
          <w:p w14:paraId="512EC218" w14:textId="65817AF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18.</w:t>
            </w:r>
          </w:p>
        </w:tc>
        <w:tc>
          <w:tcPr>
            <w:tcW w:w="1541" w:type="dxa"/>
          </w:tcPr>
          <w:p w14:paraId="09D8E631" w14:textId="267EE6E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6103A69D" w14:textId="3E08095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641BB371" w14:textId="0447A4F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15BFF129" w14:textId="095EEB1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F937613" w14:textId="1410BF1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5725C258" w14:textId="6C213ED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10.8504352</w:t>
            </w:r>
          </w:p>
        </w:tc>
      </w:tr>
      <w:tr w:rsidR="00BB0191" w14:paraId="70D079F7" w14:textId="77777777" w:rsidTr="009679D2">
        <w:tc>
          <w:tcPr>
            <w:tcW w:w="1540" w:type="dxa"/>
          </w:tcPr>
          <w:p w14:paraId="5C0A2B8B" w14:textId="33566C4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19.</w:t>
            </w:r>
          </w:p>
        </w:tc>
        <w:tc>
          <w:tcPr>
            <w:tcW w:w="1541" w:type="dxa"/>
          </w:tcPr>
          <w:p w14:paraId="0D354F70" w14:textId="6D6DA28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51352A4B" w14:textId="555B44B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FA45855" w14:textId="4B90A54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5EDDB3F5" w14:textId="196D7BD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A4D9A3D" w14:textId="61804EA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E230701" w14:textId="527423F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32.1629756</w:t>
            </w:r>
          </w:p>
        </w:tc>
      </w:tr>
      <w:tr w:rsidR="00BB0191" w14:paraId="2443BAA1" w14:textId="77777777" w:rsidTr="009679D2">
        <w:tc>
          <w:tcPr>
            <w:tcW w:w="1540" w:type="dxa"/>
          </w:tcPr>
          <w:p w14:paraId="08E3F950" w14:textId="1585D6B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20.</w:t>
            </w:r>
          </w:p>
        </w:tc>
        <w:tc>
          <w:tcPr>
            <w:tcW w:w="1541" w:type="dxa"/>
          </w:tcPr>
          <w:p w14:paraId="2CE019DA" w14:textId="2200269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2C4C84FB" w14:textId="29671E5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E966149" w14:textId="0721267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3A1EE7AA" w14:textId="1834C09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4EAA3CCC" w14:textId="1255CFA2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3EB485B" w14:textId="4C9438D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12.2801577</w:t>
            </w:r>
          </w:p>
        </w:tc>
      </w:tr>
      <w:tr w:rsidR="00BB0191" w14:paraId="61F9875D" w14:textId="77777777" w:rsidTr="009679D2">
        <w:tc>
          <w:tcPr>
            <w:tcW w:w="1540" w:type="dxa"/>
          </w:tcPr>
          <w:p w14:paraId="555B77CC" w14:textId="4A8BC17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21.</w:t>
            </w:r>
          </w:p>
        </w:tc>
        <w:tc>
          <w:tcPr>
            <w:tcW w:w="1541" w:type="dxa"/>
          </w:tcPr>
          <w:p w14:paraId="310FA7A0" w14:textId="7AD59F7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409E68C9" w14:textId="74036929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1826C1AF" w14:textId="1DCDEB1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21E1282C" w14:textId="3ACC763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55CEF268" w14:textId="010B3C78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F365220" w14:textId="6D56150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9.4405893</w:t>
            </w:r>
          </w:p>
        </w:tc>
      </w:tr>
      <w:tr w:rsidR="00BB0191" w14:paraId="07179FC6" w14:textId="77777777" w:rsidTr="009679D2">
        <w:tc>
          <w:tcPr>
            <w:tcW w:w="1540" w:type="dxa"/>
          </w:tcPr>
          <w:p w14:paraId="3CCAF0A6" w14:textId="6E88C90A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22.</w:t>
            </w:r>
          </w:p>
        </w:tc>
        <w:tc>
          <w:tcPr>
            <w:tcW w:w="1541" w:type="dxa"/>
          </w:tcPr>
          <w:p w14:paraId="507EDF6E" w14:textId="7053509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2E4E519C" w14:textId="41E6324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D9D8E90" w14:textId="7FBFAF5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7072E953" w14:textId="50E0A36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36E0C24" w14:textId="271B6711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2FD485A4" w14:textId="1A70B356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30.7531297</w:t>
            </w:r>
          </w:p>
        </w:tc>
      </w:tr>
      <w:tr w:rsidR="00BB0191" w14:paraId="16B2144D" w14:textId="77777777" w:rsidTr="009679D2">
        <w:tc>
          <w:tcPr>
            <w:tcW w:w="1540" w:type="dxa"/>
          </w:tcPr>
          <w:p w14:paraId="30593570" w14:textId="10957F4B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23.</w:t>
            </w:r>
          </w:p>
        </w:tc>
        <w:tc>
          <w:tcPr>
            <w:tcW w:w="1541" w:type="dxa"/>
          </w:tcPr>
          <w:p w14:paraId="6963E09A" w14:textId="4747080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37AC68C2" w14:textId="37235BF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6C3BBB22" w14:textId="77B7417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4A86ED54" w14:textId="54EA7F5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354B9199" w14:textId="614DB5BE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2F1D6B82" w14:textId="709CBA57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9.4405893</w:t>
            </w:r>
          </w:p>
        </w:tc>
      </w:tr>
      <w:tr w:rsidR="00BB0191" w14:paraId="628A5D32" w14:textId="77777777" w:rsidTr="009679D2">
        <w:tc>
          <w:tcPr>
            <w:tcW w:w="1540" w:type="dxa"/>
          </w:tcPr>
          <w:p w14:paraId="48C178AE" w14:textId="5241210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24.</w:t>
            </w:r>
          </w:p>
        </w:tc>
        <w:tc>
          <w:tcPr>
            <w:tcW w:w="1541" w:type="dxa"/>
          </w:tcPr>
          <w:p w14:paraId="413F9995" w14:textId="0B0B81F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3FF3B1F6" w14:textId="628B862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2FEF320" w14:textId="4C58A6B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09C1D46A" w14:textId="4322FD6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6BFEAC6A" w14:textId="7D4212B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24296166" w14:textId="47A57C1D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30.7531297</w:t>
            </w:r>
          </w:p>
        </w:tc>
      </w:tr>
      <w:tr w:rsidR="00BB0191" w14:paraId="14ED3DA2" w14:textId="77777777" w:rsidTr="009679D2">
        <w:tc>
          <w:tcPr>
            <w:tcW w:w="1540" w:type="dxa"/>
          </w:tcPr>
          <w:p w14:paraId="71262A84" w14:textId="279E1ADC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25.</w:t>
            </w:r>
          </w:p>
        </w:tc>
        <w:tc>
          <w:tcPr>
            <w:tcW w:w="1541" w:type="dxa"/>
          </w:tcPr>
          <w:p w14:paraId="603A049C" w14:textId="53855B2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1" w:type="dxa"/>
          </w:tcPr>
          <w:p w14:paraId="2CCFBBDA" w14:textId="1DA5FF80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3866523E" w14:textId="7FFF8A05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486DE944" w14:textId="3060FE83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3B9AC040" w14:textId="6AD448FF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00FC3">
              <w:t>x</w:t>
            </w:r>
          </w:p>
        </w:tc>
        <w:tc>
          <w:tcPr>
            <w:tcW w:w="1542" w:type="dxa"/>
          </w:tcPr>
          <w:p w14:paraId="3ACE3C54" w14:textId="32973C94" w:rsid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D20D9C">
              <w:t>47.0499089</w:t>
            </w:r>
          </w:p>
        </w:tc>
      </w:tr>
    </w:tbl>
    <w:p w14:paraId="05ABEE1E" w14:textId="77777777" w:rsidR="00F0258F" w:rsidRDefault="00F0258F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8048DD4" w14:textId="77777777" w:rsidR="00BB0191" w:rsidRDefault="00BB0191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F611956" w14:textId="77777777" w:rsidR="00BB0191" w:rsidRDefault="00BB0191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9DF5E37" w14:textId="7B3B8CD6" w:rsidR="00BB0191" w:rsidRDefault="00BB0191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  <w:t>Comparative Analysis: -</w:t>
      </w:r>
    </w:p>
    <w:p w14:paraId="55A68082" w14:textId="77777777" w:rsidR="00BB0191" w:rsidRDefault="00BB0191" w:rsidP="00F025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</w:pPr>
    </w:p>
    <w:p w14:paraId="6E9E1F3C" w14:textId="19999082" w:rsidR="00BB0191" w:rsidRDefault="00BB0191" w:rsidP="00BB0191">
      <w:pPr>
        <w:pStyle w:val="ListParagraph"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Comparing Execution times.</w:t>
      </w:r>
    </w:p>
    <w:p w14:paraId="2E56DAF5" w14:textId="77777777" w:rsidR="00BB0191" w:rsidRDefault="00BB0191" w:rsidP="00BB0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BB0191" w:rsidRPr="00BB0191" w14:paraId="744CDFFC" w14:textId="77777777" w:rsidTr="00BB0191">
        <w:tc>
          <w:tcPr>
            <w:tcW w:w="3596" w:type="dxa"/>
          </w:tcPr>
          <w:p w14:paraId="4D85403E" w14:textId="696D2361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M</w:t>
            </w:r>
          </w:p>
        </w:tc>
        <w:tc>
          <w:tcPr>
            <w:tcW w:w="3597" w:type="dxa"/>
          </w:tcPr>
          <w:p w14:paraId="0BFE639E" w14:textId="14AE8A18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Basic</w:t>
            </w:r>
          </w:p>
        </w:tc>
        <w:tc>
          <w:tcPr>
            <w:tcW w:w="3597" w:type="dxa"/>
          </w:tcPr>
          <w:p w14:paraId="394056C0" w14:textId="3E7D52A7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Markov Based</w:t>
            </w:r>
          </w:p>
        </w:tc>
      </w:tr>
      <w:tr w:rsidR="00BB0191" w14:paraId="7AB7E3C8" w14:textId="77777777" w:rsidTr="00BB0191">
        <w:tc>
          <w:tcPr>
            <w:tcW w:w="3596" w:type="dxa"/>
          </w:tcPr>
          <w:p w14:paraId="4439B764" w14:textId="68D8AFF9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5</w:t>
            </w:r>
          </w:p>
        </w:tc>
        <w:tc>
          <w:tcPr>
            <w:tcW w:w="3597" w:type="dxa"/>
          </w:tcPr>
          <w:p w14:paraId="753D3FEE" w14:textId="30E8C13D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0.0005900859832763672 sec</w:t>
            </w:r>
          </w:p>
        </w:tc>
        <w:tc>
          <w:tcPr>
            <w:tcW w:w="3597" w:type="dxa"/>
          </w:tcPr>
          <w:p w14:paraId="49CA8E0A" w14:textId="4DF9B3F1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9679D2">
              <w:t>0.0002429485321044922 sec</w:t>
            </w:r>
          </w:p>
        </w:tc>
      </w:tr>
      <w:tr w:rsidR="00BB0191" w14:paraId="4B7821CA" w14:textId="77777777" w:rsidTr="00BB0191">
        <w:tc>
          <w:tcPr>
            <w:tcW w:w="3596" w:type="dxa"/>
          </w:tcPr>
          <w:p w14:paraId="7BAA5ACD" w14:textId="50E698F6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10</w:t>
            </w:r>
          </w:p>
        </w:tc>
        <w:tc>
          <w:tcPr>
            <w:tcW w:w="3597" w:type="dxa"/>
          </w:tcPr>
          <w:p w14:paraId="516A60EF" w14:textId="6C4A0C76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6850DD">
              <w:t>0.006894111633300781 sec</w:t>
            </w:r>
          </w:p>
        </w:tc>
        <w:tc>
          <w:tcPr>
            <w:tcW w:w="3597" w:type="dxa"/>
          </w:tcPr>
          <w:p w14:paraId="79159167" w14:textId="7F78F8D7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9679D2">
              <w:t>0.0016510486602783203 sec</w:t>
            </w:r>
          </w:p>
        </w:tc>
      </w:tr>
      <w:tr w:rsidR="00BB0191" w14:paraId="25A1B20B" w14:textId="77777777" w:rsidTr="00BB0191">
        <w:tc>
          <w:tcPr>
            <w:tcW w:w="3596" w:type="dxa"/>
          </w:tcPr>
          <w:p w14:paraId="5AB52882" w14:textId="0AEF3AC5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25</w:t>
            </w:r>
          </w:p>
        </w:tc>
        <w:tc>
          <w:tcPr>
            <w:tcW w:w="3597" w:type="dxa"/>
          </w:tcPr>
          <w:p w14:paraId="72DFF32B" w14:textId="6FCCF9C2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9679D2">
              <w:rPr>
                <w:lang w:val="en-GB"/>
              </w:rPr>
              <w:t>217.85930705070496</w:t>
            </w:r>
            <w:r>
              <w:rPr>
                <w:lang w:val="en-GB"/>
              </w:rPr>
              <w:t xml:space="preserve"> sec</w:t>
            </w:r>
          </w:p>
        </w:tc>
        <w:tc>
          <w:tcPr>
            <w:tcW w:w="3597" w:type="dxa"/>
          </w:tcPr>
          <w:p w14:paraId="1480A0B3" w14:textId="5EEF5D92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9679D2">
              <w:t>0.11969828605651855 sec</w:t>
            </w:r>
          </w:p>
        </w:tc>
      </w:tr>
      <w:tr w:rsidR="00BB0191" w14:paraId="08ACB3D8" w14:textId="77777777" w:rsidTr="00BB0191">
        <w:tc>
          <w:tcPr>
            <w:tcW w:w="3596" w:type="dxa"/>
          </w:tcPr>
          <w:p w14:paraId="4738209E" w14:textId="39FA1A38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50</w:t>
            </w:r>
          </w:p>
        </w:tc>
        <w:tc>
          <w:tcPr>
            <w:tcW w:w="3597" w:type="dxa"/>
          </w:tcPr>
          <w:p w14:paraId="4F483852" w14:textId="25968116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Not Feasible</w:t>
            </w:r>
          </w:p>
        </w:tc>
        <w:tc>
          <w:tcPr>
            <w:tcW w:w="3597" w:type="dxa"/>
          </w:tcPr>
          <w:p w14:paraId="20A58359" w14:textId="1FE5817C" w:rsidR="00BB0191" w:rsidRPr="00BB0191" w:rsidRDefault="00BB0191" w:rsidP="00BB0191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9679D2">
              <w:t>7.935082197189331 sec</w:t>
            </w:r>
          </w:p>
        </w:tc>
      </w:tr>
    </w:tbl>
    <w:p w14:paraId="5ED70E0F" w14:textId="77777777" w:rsidR="00BB0191" w:rsidRDefault="00BB0191" w:rsidP="00BB0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D11D4D6" w14:textId="77777777" w:rsidR="00BB0191" w:rsidRDefault="00BB0191" w:rsidP="00BB0191">
      <w:pPr>
        <w:pStyle w:val="ListParagraph"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The highest value of M that can be handled by algorithm: -</w:t>
      </w:r>
    </w:p>
    <w:p w14:paraId="3ED51E43" w14:textId="77777777" w:rsidR="00BB0191" w:rsidRPr="00BB0191" w:rsidRDefault="00BB0191" w:rsidP="00BB0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09E9D9D9" w14:textId="0EFC8896" w:rsidR="00BB0191" w:rsidRPr="00BB0191" w:rsidRDefault="00BB0191" w:rsidP="00BB0191">
      <w:pPr>
        <w:pStyle w:val="ListParagraph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BB0191">
        <w:rPr>
          <w:rFonts w:ascii="Times New Roman" w:hAnsi="Times New Roman" w:cs="Times New Roman"/>
          <w:color w:val="000000"/>
          <w:u w:val="single"/>
          <w:lang w:val="en-GB"/>
        </w:rPr>
        <w:t>Basic</w:t>
      </w:r>
      <w:r w:rsidRPr="00BB0191">
        <w:rPr>
          <w:rFonts w:ascii="Times New Roman" w:hAnsi="Times New Roman" w:cs="Times New Roman"/>
          <w:color w:val="000000"/>
          <w:lang w:val="en-GB"/>
        </w:rPr>
        <w:t xml:space="preserve">: - </w:t>
      </w:r>
      <w:r>
        <w:rPr>
          <w:rFonts w:ascii="Times New Roman" w:hAnsi="Times New Roman" w:cs="Times New Roman"/>
          <w:color w:val="000000"/>
          <w:lang w:val="en-GB"/>
        </w:rPr>
        <w:t>Around 25 to 30.</w:t>
      </w:r>
    </w:p>
    <w:p w14:paraId="5C16EB1C" w14:textId="57D3F3BC" w:rsidR="00BB0191" w:rsidRPr="00BB0191" w:rsidRDefault="00BB0191" w:rsidP="00BB0191">
      <w:pPr>
        <w:pStyle w:val="ListParagraph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>
        <w:rPr>
          <w:rFonts w:ascii="Times New Roman" w:hAnsi="Times New Roman" w:cs="Times New Roman"/>
          <w:color w:val="000000"/>
          <w:u w:val="single"/>
          <w:lang w:val="en-GB"/>
        </w:rPr>
        <w:t>Markov Based</w:t>
      </w:r>
      <w:r w:rsidRPr="00BB0191">
        <w:rPr>
          <w:rFonts w:ascii="Times New Roman" w:hAnsi="Times New Roman" w:cs="Times New Roman"/>
          <w:lang w:val="en-GB"/>
        </w:rPr>
        <w:t>:</w:t>
      </w:r>
      <w:r>
        <w:rPr>
          <w:rFonts w:ascii="Times New Roman" w:hAnsi="Times New Roman" w:cs="Times New Roman"/>
          <w:lang w:val="en-GB"/>
        </w:rPr>
        <w:t xml:space="preserve"> - Around 85-87.</w:t>
      </w:r>
    </w:p>
    <w:p w14:paraId="104371C8" w14:textId="77777777" w:rsidR="00BB0191" w:rsidRPr="00BB0191" w:rsidRDefault="00BB0191" w:rsidP="00BB0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29A34314" w14:textId="37F10147" w:rsidR="007F40D3" w:rsidRPr="007F40D3" w:rsidRDefault="00BB0191" w:rsidP="007F40D3">
      <w:pPr>
        <w:pStyle w:val="ListParagraph"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7F40D3">
        <w:rPr>
          <w:rFonts w:ascii="Times New Roman" w:hAnsi="Times New Roman" w:cs="Times New Roman"/>
          <w:color w:val="000000"/>
          <w:lang w:val="en-GB"/>
        </w:rPr>
        <w:t xml:space="preserve"> </w:t>
      </w:r>
      <w:r>
        <w:rPr>
          <w:rFonts w:ascii="Times New Roman" w:hAnsi="Times New Roman" w:cs="Times New Roman"/>
          <w:color w:val="000000"/>
          <w:lang w:val="en-GB"/>
        </w:rPr>
        <w:t xml:space="preserve">The basic algorithm has exponential time complexity, while Markov based doesn’t have exponential time </w:t>
      </w:r>
      <w:r w:rsidR="007F40D3">
        <w:rPr>
          <w:rFonts w:ascii="Times New Roman" w:hAnsi="Times New Roman" w:cs="Times New Roman"/>
          <w:color w:val="000000"/>
          <w:lang w:val="en-GB"/>
        </w:rPr>
        <w:t>complexity as it is implemented using memorization technique in dynamic programming.</w:t>
      </w:r>
    </w:p>
    <w:p w14:paraId="2F1D39A6" w14:textId="0951BD98" w:rsidR="007F40D3" w:rsidRDefault="007F40D3" w:rsidP="007F40D3">
      <w:pPr>
        <w:pStyle w:val="Heading2"/>
      </w:pPr>
      <w:r>
        <w:lastRenderedPageBreak/>
        <w:t xml:space="preserve">Ques - </w:t>
      </w:r>
      <w:r>
        <w:t>4</w:t>
      </w:r>
    </w:p>
    <w:p w14:paraId="16535890" w14:textId="07F1D84F" w:rsidR="007F40D3" w:rsidRDefault="007F40D3" w:rsidP="007F40D3">
      <w:pPr>
        <w:pStyle w:val="ListParagraph"/>
        <w:numPr>
          <w:ilvl w:val="0"/>
          <w:numId w:val="31"/>
        </w:numPr>
        <w:spacing w:after="0"/>
      </w:pPr>
      <w:r>
        <w:t xml:space="preserve">The initial option prices for </w:t>
      </w:r>
      <w:r>
        <w:t>European Call</w:t>
      </w:r>
      <w:r>
        <w:t xml:space="preserve"> Option are: -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94"/>
        <w:gridCol w:w="3598"/>
      </w:tblGrid>
      <w:tr w:rsidR="007F40D3" w:rsidRPr="006850DD" w14:paraId="06374570" w14:textId="77777777" w:rsidTr="007F40D3">
        <w:trPr>
          <w:jc w:val="center"/>
        </w:trPr>
        <w:tc>
          <w:tcPr>
            <w:tcW w:w="3594" w:type="dxa"/>
          </w:tcPr>
          <w:p w14:paraId="0FE3D3E0" w14:textId="77777777" w:rsidR="007F40D3" w:rsidRPr="006850DD" w:rsidRDefault="007F40D3" w:rsidP="00FC1A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  <w:tc>
          <w:tcPr>
            <w:tcW w:w="3598" w:type="dxa"/>
          </w:tcPr>
          <w:p w14:paraId="3243F7EA" w14:textId="77777777" w:rsidR="007F40D3" w:rsidRPr="006850DD" w:rsidRDefault="007F40D3" w:rsidP="00FC1A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Initial Option Price</w:t>
            </w:r>
          </w:p>
        </w:tc>
      </w:tr>
      <w:tr w:rsidR="007F40D3" w14:paraId="6C650967" w14:textId="77777777" w:rsidTr="007F40D3">
        <w:trPr>
          <w:jc w:val="center"/>
        </w:trPr>
        <w:tc>
          <w:tcPr>
            <w:tcW w:w="3594" w:type="dxa"/>
          </w:tcPr>
          <w:p w14:paraId="116F9782" w14:textId="77777777" w:rsidR="007F40D3" w:rsidRDefault="007F40D3" w:rsidP="00FC1A3B">
            <w:pPr>
              <w:jc w:val="center"/>
            </w:pPr>
            <w:r>
              <w:t>5</w:t>
            </w:r>
          </w:p>
        </w:tc>
        <w:tc>
          <w:tcPr>
            <w:tcW w:w="3598" w:type="dxa"/>
          </w:tcPr>
          <w:p w14:paraId="01140416" w14:textId="229C0BF7" w:rsidR="007F40D3" w:rsidRDefault="007F40D3" w:rsidP="00FC1A3B">
            <w:pPr>
              <w:jc w:val="center"/>
            </w:pPr>
            <w:r w:rsidRPr="007F40D3">
              <w:t>16.200135785709463</w:t>
            </w:r>
          </w:p>
        </w:tc>
      </w:tr>
      <w:tr w:rsidR="007F40D3" w14:paraId="644B783A" w14:textId="77777777" w:rsidTr="007F40D3">
        <w:trPr>
          <w:jc w:val="center"/>
        </w:trPr>
        <w:tc>
          <w:tcPr>
            <w:tcW w:w="3594" w:type="dxa"/>
          </w:tcPr>
          <w:p w14:paraId="7B269872" w14:textId="77777777" w:rsidR="007F40D3" w:rsidRDefault="007F40D3" w:rsidP="00FC1A3B">
            <w:pPr>
              <w:jc w:val="center"/>
            </w:pPr>
            <w:r>
              <w:t>10</w:t>
            </w:r>
          </w:p>
        </w:tc>
        <w:tc>
          <w:tcPr>
            <w:tcW w:w="3598" w:type="dxa"/>
          </w:tcPr>
          <w:p w14:paraId="12B33A23" w14:textId="337E9C0A" w:rsidR="007F40D3" w:rsidRDefault="007F40D3" w:rsidP="00FC1A3B">
            <w:pPr>
              <w:jc w:val="center"/>
            </w:pPr>
            <w:r w:rsidRPr="007F40D3">
              <w:t>15.749706920472503</w:t>
            </w:r>
          </w:p>
        </w:tc>
      </w:tr>
      <w:tr w:rsidR="007F40D3" w14:paraId="18E460B2" w14:textId="77777777" w:rsidTr="007F40D3">
        <w:trPr>
          <w:jc w:val="center"/>
        </w:trPr>
        <w:tc>
          <w:tcPr>
            <w:tcW w:w="3594" w:type="dxa"/>
          </w:tcPr>
          <w:p w14:paraId="3E5024DC" w14:textId="77777777" w:rsidR="007F40D3" w:rsidRDefault="007F40D3" w:rsidP="007F40D3">
            <w:pPr>
              <w:jc w:val="center"/>
            </w:pPr>
            <w:r>
              <w:t>25</w:t>
            </w:r>
          </w:p>
        </w:tc>
        <w:tc>
          <w:tcPr>
            <w:tcW w:w="3598" w:type="dxa"/>
          </w:tcPr>
          <w:p w14:paraId="23A2DE6C" w14:textId="7BA0700F" w:rsidR="007F40D3" w:rsidRDefault="007F40D3" w:rsidP="007F40D3">
            <w:pPr>
              <w:jc w:val="center"/>
            </w:pPr>
            <w:r w:rsidRPr="007F40D3">
              <w:t>15.746918255600457</w:t>
            </w:r>
          </w:p>
        </w:tc>
      </w:tr>
      <w:tr w:rsidR="007F40D3" w14:paraId="25C75927" w14:textId="77777777" w:rsidTr="007F40D3">
        <w:trPr>
          <w:jc w:val="center"/>
        </w:trPr>
        <w:tc>
          <w:tcPr>
            <w:tcW w:w="3594" w:type="dxa"/>
          </w:tcPr>
          <w:p w14:paraId="0C5E5C8B" w14:textId="77777777" w:rsidR="007F40D3" w:rsidRDefault="007F40D3" w:rsidP="00FC1A3B">
            <w:pPr>
              <w:jc w:val="center"/>
            </w:pPr>
            <w:r>
              <w:t>50</w:t>
            </w:r>
          </w:p>
        </w:tc>
        <w:tc>
          <w:tcPr>
            <w:tcW w:w="3598" w:type="dxa"/>
          </w:tcPr>
          <w:p w14:paraId="1B10E5BD" w14:textId="3716A3E2" w:rsidR="007F40D3" w:rsidRDefault="007F40D3" w:rsidP="00FC1A3B">
            <w:pPr>
              <w:jc w:val="center"/>
            </w:pPr>
            <w:r w:rsidRPr="007F40D3">
              <w:t>15.761196879829438</w:t>
            </w:r>
          </w:p>
        </w:tc>
      </w:tr>
    </w:tbl>
    <w:p w14:paraId="16805376" w14:textId="77777777" w:rsidR="007F40D3" w:rsidRDefault="007F40D3" w:rsidP="007F40D3">
      <w:pPr>
        <w:spacing w:after="0"/>
      </w:pPr>
    </w:p>
    <w:p w14:paraId="7FBDD638" w14:textId="70FD34ED" w:rsidR="007F40D3" w:rsidRDefault="007F40D3" w:rsidP="007F40D3">
      <w:pPr>
        <w:pStyle w:val="ListParagraph"/>
        <w:numPr>
          <w:ilvl w:val="0"/>
          <w:numId w:val="31"/>
        </w:numPr>
        <w:spacing w:after="0"/>
      </w:pPr>
      <w:r>
        <w:t>The plots comparing above values are: -</w:t>
      </w:r>
    </w:p>
    <w:p w14:paraId="129F743F" w14:textId="77777777" w:rsidR="007F40D3" w:rsidRDefault="007F40D3" w:rsidP="007F40D3">
      <w:pPr>
        <w:spacing w:after="0"/>
        <w:jc w:val="center"/>
      </w:pPr>
      <w:r>
        <w:rPr>
          <w:noProof/>
        </w:rPr>
        <w:drawing>
          <wp:inline distT="0" distB="0" distL="0" distR="0" wp14:anchorId="5818732B" wp14:editId="01576659">
            <wp:extent cx="4566066" cy="3404680"/>
            <wp:effectExtent l="0" t="0" r="0" b="0"/>
            <wp:docPr id="275051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51706" name="Picture 2750517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518" cy="34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5985" w14:textId="1DFAF8FA" w:rsidR="007F40D3" w:rsidRDefault="007F40D3" w:rsidP="007F40D3">
      <w:pPr>
        <w:spacing w:after="0"/>
        <w:jc w:val="center"/>
      </w:pPr>
      <w:r>
        <w:rPr>
          <w:noProof/>
        </w:rPr>
        <w:drawing>
          <wp:inline distT="0" distB="0" distL="0" distR="0" wp14:anchorId="334E3ADA" wp14:editId="1A992CC6">
            <wp:extent cx="4562273" cy="3401850"/>
            <wp:effectExtent l="0" t="0" r="0" b="1905"/>
            <wp:docPr id="430160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60665" name="Picture 4301606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73" cy="34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001E" w14:textId="33EB3567" w:rsidR="007F40D3" w:rsidRDefault="007F40D3" w:rsidP="007F40D3">
      <w:pPr>
        <w:spacing w:after="0"/>
      </w:pPr>
      <w:r>
        <w:lastRenderedPageBreak/>
        <w:t>The option price is converging to roughly 15.73 as M increases.</w:t>
      </w:r>
    </w:p>
    <w:p w14:paraId="20FC64A5" w14:textId="77777777" w:rsidR="008B3E84" w:rsidRDefault="008B3E84" w:rsidP="007F40D3">
      <w:pPr>
        <w:spacing w:after="0"/>
      </w:pPr>
    </w:p>
    <w:p w14:paraId="1C4014CE" w14:textId="10F9C956" w:rsidR="007F40D3" w:rsidRDefault="002F39AD" w:rsidP="002F39AD">
      <w:pPr>
        <w:pStyle w:val="ListParagraph"/>
        <w:numPr>
          <w:ilvl w:val="0"/>
          <w:numId w:val="31"/>
        </w:numPr>
        <w:spacing w:after="0"/>
      </w:pPr>
      <w:r>
        <w:t>The values of the option at all intermediate time points for M = 5 is as follows: -</w:t>
      </w:r>
    </w:p>
    <w:tbl>
      <w:tblPr>
        <w:tblStyle w:val="TableGrid"/>
        <w:tblW w:w="10800" w:type="dxa"/>
        <w:tblInd w:w="-5" w:type="dxa"/>
        <w:tblLook w:val="04A0" w:firstRow="1" w:lastRow="0" w:firstColumn="1" w:lastColumn="0" w:noHBand="0" w:noVBand="1"/>
      </w:tblPr>
      <w:tblGrid>
        <w:gridCol w:w="751"/>
        <w:gridCol w:w="1597"/>
        <w:gridCol w:w="1596"/>
        <w:gridCol w:w="1714"/>
        <w:gridCol w:w="1714"/>
        <w:gridCol w:w="1714"/>
        <w:gridCol w:w="1714"/>
      </w:tblGrid>
      <w:tr w:rsidR="002F39AD" w14:paraId="031E8D17" w14:textId="77777777" w:rsidTr="002F39AD">
        <w:tc>
          <w:tcPr>
            <w:tcW w:w="751" w:type="dxa"/>
          </w:tcPr>
          <w:p w14:paraId="0E459EF8" w14:textId="77777777" w:rsidR="002F39AD" w:rsidRDefault="002F39AD" w:rsidP="002F39AD"/>
        </w:tc>
        <w:tc>
          <w:tcPr>
            <w:tcW w:w="1597" w:type="dxa"/>
          </w:tcPr>
          <w:p w14:paraId="1FF04931" w14:textId="5DD5246B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t=0</w:t>
            </w:r>
          </w:p>
        </w:tc>
        <w:tc>
          <w:tcPr>
            <w:tcW w:w="1596" w:type="dxa"/>
          </w:tcPr>
          <w:p w14:paraId="6034A003" w14:textId="54E30EE9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t=1</w:t>
            </w:r>
          </w:p>
        </w:tc>
        <w:tc>
          <w:tcPr>
            <w:tcW w:w="1714" w:type="dxa"/>
          </w:tcPr>
          <w:p w14:paraId="5DEB6A4E" w14:textId="25BFEC05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t=2</w:t>
            </w:r>
          </w:p>
        </w:tc>
        <w:tc>
          <w:tcPr>
            <w:tcW w:w="1714" w:type="dxa"/>
          </w:tcPr>
          <w:p w14:paraId="2B5A1CA9" w14:textId="4ECE3A75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t=3</w:t>
            </w:r>
          </w:p>
        </w:tc>
        <w:tc>
          <w:tcPr>
            <w:tcW w:w="1714" w:type="dxa"/>
          </w:tcPr>
          <w:p w14:paraId="3B0A4F92" w14:textId="58A56EA6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t=4</w:t>
            </w:r>
          </w:p>
        </w:tc>
        <w:tc>
          <w:tcPr>
            <w:tcW w:w="1714" w:type="dxa"/>
          </w:tcPr>
          <w:p w14:paraId="159B5528" w14:textId="5D92AF78" w:rsidR="002F39AD" w:rsidRDefault="002F39AD" w:rsidP="002F39AD">
            <w:pPr>
              <w:jc w:val="center"/>
            </w:pPr>
            <w:r w:rsidRPr="009679D2">
              <w:rPr>
                <w:b/>
                <w:bCs/>
              </w:rPr>
              <w:t>t=5</w:t>
            </w:r>
          </w:p>
        </w:tc>
      </w:tr>
      <w:tr w:rsidR="002F39AD" w14:paraId="5B6A5737" w14:textId="77777777" w:rsidTr="002F39AD">
        <w:tc>
          <w:tcPr>
            <w:tcW w:w="751" w:type="dxa"/>
          </w:tcPr>
          <w:p w14:paraId="46176F9D" w14:textId="191E7957" w:rsidR="002F39AD" w:rsidRDefault="002F39AD" w:rsidP="002F39AD">
            <w:pPr>
              <w:jc w:val="center"/>
            </w:pPr>
            <w:r w:rsidRPr="00365CC4"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1.</w:t>
            </w:r>
          </w:p>
        </w:tc>
        <w:tc>
          <w:tcPr>
            <w:tcW w:w="1597" w:type="dxa"/>
          </w:tcPr>
          <w:p w14:paraId="0C21C616" w14:textId="50E65D0C" w:rsidR="002F39AD" w:rsidRDefault="002F39AD" w:rsidP="002F39AD">
            <w:pPr>
              <w:jc w:val="center"/>
            </w:pPr>
            <w:r w:rsidRPr="002F39AD">
              <w:t>16.200135785</w:t>
            </w:r>
          </w:p>
        </w:tc>
        <w:tc>
          <w:tcPr>
            <w:tcW w:w="1596" w:type="dxa"/>
          </w:tcPr>
          <w:p w14:paraId="06B901A1" w14:textId="17AF5C66" w:rsidR="002F39AD" w:rsidRDefault="002F39AD" w:rsidP="002F39AD">
            <w:pPr>
              <w:jc w:val="center"/>
            </w:pPr>
            <w:r w:rsidRPr="00CA5C35">
              <w:t>25.375255893</w:t>
            </w:r>
          </w:p>
        </w:tc>
        <w:tc>
          <w:tcPr>
            <w:tcW w:w="1714" w:type="dxa"/>
          </w:tcPr>
          <w:p w14:paraId="0280237B" w14:textId="783E3AF4" w:rsidR="002F39AD" w:rsidRDefault="002F39AD" w:rsidP="002F39AD">
            <w:pPr>
              <w:jc w:val="center"/>
            </w:pPr>
            <w:r w:rsidRPr="00F417A6">
              <w:t>38.432095157</w:t>
            </w:r>
          </w:p>
        </w:tc>
        <w:tc>
          <w:tcPr>
            <w:tcW w:w="1714" w:type="dxa"/>
          </w:tcPr>
          <w:p w14:paraId="08DDDCAF" w14:textId="3639B122" w:rsidR="002F39AD" w:rsidRDefault="002F39AD" w:rsidP="002F39AD">
            <w:pPr>
              <w:jc w:val="center"/>
            </w:pPr>
            <w:r w:rsidRPr="009A42B6">
              <w:t>55.877931391</w:t>
            </w:r>
          </w:p>
        </w:tc>
        <w:tc>
          <w:tcPr>
            <w:tcW w:w="1714" w:type="dxa"/>
          </w:tcPr>
          <w:p w14:paraId="4267E57E" w14:textId="347D006D" w:rsidR="002F39AD" w:rsidRDefault="002F39AD" w:rsidP="002F39AD">
            <w:pPr>
              <w:jc w:val="center"/>
            </w:pPr>
            <w:r w:rsidRPr="00130C3C">
              <w:t>7.47158700</w:t>
            </w:r>
          </w:p>
        </w:tc>
        <w:tc>
          <w:tcPr>
            <w:tcW w:w="1714" w:type="dxa"/>
          </w:tcPr>
          <w:p w14:paraId="26DBDAEC" w14:textId="7B6CDA11" w:rsidR="002F39AD" w:rsidRDefault="002F39AD" w:rsidP="002F39AD">
            <w:pPr>
              <w:jc w:val="center"/>
            </w:pPr>
            <w:r w:rsidRPr="002A31AE">
              <w:t>102.55077163</w:t>
            </w:r>
          </w:p>
        </w:tc>
      </w:tr>
      <w:tr w:rsidR="002F39AD" w14:paraId="23B221B6" w14:textId="77777777" w:rsidTr="002F39AD">
        <w:tc>
          <w:tcPr>
            <w:tcW w:w="751" w:type="dxa"/>
          </w:tcPr>
          <w:p w14:paraId="19A0BDC3" w14:textId="4121C051" w:rsidR="002F39AD" w:rsidRDefault="002F39AD" w:rsidP="002F39AD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2.</w:t>
            </w:r>
          </w:p>
        </w:tc>
        <w:tc>
          <w:tcPr>
            <w:tcW w:w="1597" w:type="dxa"/>
          </w:tcPr>
          <w:p w14:paraId="469CA114" w14:textId="0039164D" w:rsidR="002F39AD" w:rsidRDefault="002F39AD" w:rsidP="002F39AD">
            <w:pPr>
              <w:jc w:val="center"/>
            </w:pPr>
            <w:r>
              <w:t>x</w:t>
            </w:r>
          </w:p>
        </w:tc>
        <w:tc>
          <w:tcPr>
            <w:tcW w:w="1596" w:type="dxa"/>
          </w:tcPr>
          <w:p w14:paraId="01DC61CC" w14:textId="515743AB" w:rsidR="002F39AD" w:rsidRDefault="002F39AD" w:rsidP="002F39AD">
            <w:pPr>
              <w:jc w:val="center"/>
            </w:pPr>
            <w:r w:rsidRPr="00CA5C35">
              <w:t>7.543996674</w:t>
            </w:r>
          </w:p>
        </w:tc>
        <w:tc>
          <w:tcPr>
            <w:tcW w:w="1714" w:type="dxa"/>
          </w:tcPr>
          <w:p w14:paraId="7EA0874D" w14:textId="7755E8F9" w:rsidR="002F39AD" w:rsidRDefault="002F39AD" w:rsidP="002F39AD">
            <w:pPr>
              <w:jc w:val="center"/>
            </w:pPr>
            <w:r w:rsidRPr="00F417A6">
              <w:t>13.131857964</w:t>
            </w:r>
          </w:p>
        </w:tc>
        <w:tc>
          <w:tcPr>
            <w:tcW w:w="1714" w:type="dxa"/>
          </w:tcPr>
          <w:p w14:paraId="6F739E04" w14:textId="5253456F" w:rsidR="002F39AD" w:rsidRDefault="002F39AD" w:rsidP="002F39AD">
            <w:pPr>
              <w:jc w:val="center"/>
            </w:pPr>
            <w:r w:rsidRPr="009A42B6">
              <w:t>22.219195424</w:t>
            </w:r>
          </w:p>
        </w:tc>
        <w:tc>
          <w:tcPr>
            <w:tcW w:w="1714" w:type="dxa"/>
          </w:tcPr>
          <w:p w14:paraId="4181F8C3" w14:textId="47751D44" w:rsidR="002F39AD" w:rsidRDefault="002F39AD" w:rsidP="002F39AD">
            <w:pPr>
              <w:jc w:val="center"/>
            </w:pPr>
            <w:r w:rsidRPr="00130C3C">
              <w:t>36.078410687</w:t>
            </w:r>
          </w:p>
        </w:tc>
        <w:tc>
          <w:tcPr>
            <w:tcW w:w="1714" w:type="dxa"/>
          </w:tcPr>
          <w:p w14:paraId="32312DAD" w14:textId="2A59DC55" w:rsidR="002F39AD" w:rsidRDefault="002F39AD" w:rsidP="002F39AD">
            <w:pPr>
              <w:jc w:val="center"/>
            </w:pPr>
            <w:r w:rsidRPr="002A31AE">
              <w:t>54.881827348</w:t>
            </w:r>
          </w:p>
        </w:tc>
      </w:tr>
      <w:tr w:rsidR="002F39AD" w14:paraId="000FD88C" w14:textId="77777777" w:rsidTr="002F39AD">
        <w:tc>
          <w:tcPr>
            <w:tcW w:w="751" w:type="dxa"/>
          </w:tcPr>
          <w:p w14:paraId="03C4111F" w14:textId="46DBC8BB" w:rsidR="002F39AD" w:rsidRDefault="002F39AD" w:rsidP="002F39AD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3.</w:t>
            </w:r>
          </w:p>
        </w:tc>
        <w:tc>
          <w:tcPr>
            <w:tcW w:w="1597" w:type="dxa"/>
          </w:tcPr>
          <w:p w14:paraId="13D1891D" w14:textId="5EFF0C37" w:rsidR="002F39AD" w:rsidRDefault="002F39AD" w:rsidP="002F39AD">
            <w:pPr>
              <w:jc w:val="center"/>
            </w:pPr>
            <w:r w:rsidRPr="000853CD">
              <w:t>x</w:t>
            </w:r>
          </w:p>
        </w:tc>
        <w:tc>
          <w:tcPr>
            <w:tcW w:w="1596" w:type="dxa"/>
          </w:tcPr>
          <w:p w14:paraId="6885CF83" w14:textId="6AAC61D4" w:rsidR="002F39AD" w:rsidRDefault="002F39AD" w:rsidP="002F39AD">
            <w:pPr>
              <w:jc w:val="center"/>
            </w:pPr>
            <w:r w:rsidRPr="000853CD">
              <w:t>x</w:t>
            </w:r>
          </w:p>
        </w:tc>
        <w:tc>
          <w:tcPr>
            <w:tcW w:w="1714" w:type="dxa"/>
          </w:tcPr>
          <w:p w14:paraId="7076B458" w14:textId="2B27FBA5" w:rsidR="002F39AD" w:rsidRDefault="002F39AD" w:rsidP="002F39AD">
            <w:pPr>
              <w:jc w:val="center"/>
            </w:pPr>
            <w:r w:rsidRPr="00F417A6">
              <w:t>2.1972816917</w:t>
            </w:r>
          </w:p>
        </w:tc>
        <w:tc>
          <w:tcPr>
            <w:tcW w:w="1714" w:type="dxa"/>
          </w:tcPr>
          <w:p w14:paraId="14F1996B" w14:textId="6BE8486C" w:rsidR="002F39AD" w:rsidRDefault="002F39AD" w:rsidP="002F39AD">
            <w:pPr>
              <w:jc w:val="center"/>
            </w:pPr>
            <w:r w:rsidRPr="009A42B6">
              <w:t>4.464542360</w:t>
            </w:r>
          </w:p>
        </w:tc>
        <w:tc>
          <w:tcPr>
            <w:tcW w:w="1714" w:type="dxa"/>
          </w:tcPr>
          <w:p w14:paraId="139764AE" w14:textId="13811FDA" w:rsidR="002F39AD" w:rsidRDefault="002F39AD" w:rsidP="002F39AD">
            <w:pPr>
              <w:jc w:val="center"/>
            </w:pPr>
            <w:r w:rsidRPr="00130C3C">
              <w:t>9.071271363</w:t>
            </w:r>
          </w:p>
        </w:tc>
        <w:tc>
          <w:tcPr>
            <w:tcW w:w="1714" w:type="dxa"/>
          </w:tcPr>
          <w:p w14:paraId="31FE33A4" w14:textId="77AF6CAF" w:rsidR="002F39AD" w:rsidRDefault="002F39AD" w:rsidP="002F39AD">
            <w:pPr>
              <w:jc w:val="center"/>
            </w:pPr>
            <w:r w:rsidRPr="002A31AE">
              <w:t>18.431444369</w:t>
            </w:r>
          </w:p>
        </w:tc>
      </w:tr>
      <w:tr w:rsidR="002F39AD" w14:paraId="369CAACE" w14:textId="77777777" w:rsidTr="002F39AD">
        <w:tc>
          <w:tcPr>
            <w:tcW w:w="751" w:type="dxa"/>
          </w:tcPr>
          <w:p w14:paraId="7AF32EA6" w14:textId="78B07796" w:rsidR="002F39AD" w:rsidRDefault="002F39AD" w:rsidP="002F39AD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4.</w:t>
            </w:r>
          </w:p>
        </w:tc>
        <w:tc>
          <w:tcPr>
            <w:tcW w:w="1597" w:type="dxa"/>
          </w:tcPr>
          <w:p w14:paraId="5E51948F" w14:textId="79847C95" w:rsidR="002F39AD" w:rsidRDefault="002F39AD" w:rsidP="002F39AD">
            <w:pPr>
              <w:jc w:val="center"/>
            </w:pPr>
            <w:r w:rsidRPr="000853CD">
              <w:t>x</w:t>
            </w:r>
          </w:p>
        </w:tc>
        <w:tc>
          <w:tcPr>
            <w:tcW w:w="1596" w:type="dxa"/>
          </w:tcPr>
          <w:p w14:paraId="7ABD1BF8" w14:textId="7231EC09" w:rsidR="002F39AD" w:rsidRDefault="002F39AD" w:rsidP="002F39AD">
            <w:pPr>
              <w:jc w:val="center"/>
            </w:pPr>
            <w:r w:rsidRPr="000853CD">
              <w:t>x</w:t>
            </w:r>
          </w:p>
        </w:tc>
        <w:tc>
          <w:tcPr>
            <w:tcW w:w="1714" w:type="dxa"/>
          </w:tcPr>
          <w:p w14:paraId="43E6FA1F" w14:textId="29193335" w:rsidR="002F39AD" w:rsidRDefault="002F39AD" w:rsidP="002F39AD">
            <w:pPr>
              <w:jc w:val="center"/>
            </w:pPr>
            <w:r>
              <w:t>x</w:t>
            </w:r>
          </w:p>
        </w:tc>
        <w:tc>
          <w:tcPr>
            <w:tcW w:w="1714" w:type="dxa"/>
          </w:tcPr>
          <w:p w14:paraId="0F1648DD" w14:textId="4DFE80D9" w:rsidR="002F39AD" w:rsidRDefault="002F39AD" w:rsidP="002F39AD">
            <w:pPr>
              <w:jc w:val="center"/>
            </w:pPr>
            <w:r w:rsidRPr="009A42B6">
              <w:t>0.0</w:t>
            </w:r>
          </w:p>
        </w:tc>
        <w:tc>
          <w:tcPr>
            <w:tcW w:w="1714" w:type="dxa"/>
          </w:tcPr>
          <w:p w14:paraId="64F5F257" w14:textId="24417055" w:rsidR="002F39AD" w:rsidRDefault="002F39AD" w:rsidP="002F39AD">
            <w:pPr>
              <w:jc w:val="center"/>
            </w:pPr>
            <w:r w:rsidRPr="00130C3C">
              <w:t>0.0</w:t>
            </w:r>
          </w:p>
        </w:tc>
        <w:tc>
          <w:tcPr>
            <w:tcW w:w="1714" w:type="dxa"/>
          </w:tcPr>
          <w:p w14:paraId="4A5EEC51" w14:textId="0CA8A778" w:rsidR="002F39AD" w:rsidRDefault="002F39AD" w:rsidP="002F39AD">
            <w:pPr>
              <w:jc w:val="center"/>
            </w:pPr>
            <w:r w:rsidRPr="002A31AE">
              <w:t>0</w:t>
            </w:r>
          </w:p>
        </w:tc>
      </w:tr>
      <w:tr w:rsidR="002F39AD" w14:paraId="37CDD31A" w14:textId="77777777" w:rsidTr="002F39AD">
        <w:tc>
          <w:tcPr>
            <w:tcW w:w="751" w:type="dxa"/>
          </w:tcPr>
          <w:p w14:paraId="33517056" w14:textId="24E8A48A" w:rsidR="002F39AD" w:rsidRDefault="002F39AD" w:rsidP="002F39AD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5.</w:t>
            </w:r>
          </w:p>
        </w:tc>
        <w:tc>
          <w:tcPr>
            <w:tcW w:w="1597" w:type="dxa"/>
          </w:tcPr>
          <w:p w14:paraId="564F625E" w14:textId="5D451F30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596" w:type="dxa"/>
          </w:tcPr>
          <w:p w14:paraId="3E7D82CB" w14:textId="525A26BC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700F8CFF" w14:textId="23763493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1FA0F804" w14:textId="09D6CA2B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7D578226" w14:textId="7D7F3C86" w:rsidR="002F39AD" w:rsidRDefault="002F39AD" w:rsidP="002F39AD">
            <w:pPr>
              <w:jc w:val="center"/>
            </w:pPr>
            <w:r w:rsidRPr="00130C3C">
              <w:t>0.0</w:t>
            </w:r>
          </w:p>
        </w:tc>
        <w:tc>
          <w:tcPr>
            <w:tcW w:w="1714" w:type="dxa"/>
          </w:tcPr>
          <w:p w14:paraId="2128DDB3" w14:textId="3D2D5C05" w:rsidR="002F39AD" w:rsidRDefault="002F39AD" w:rsidP="002F39AD">
            <w:pPr>
              <w:jc w:val="center"/>
            </w:pPr>
            <w:r w:rsidRPr="002A31AE">
              <w:t>0</w:t>
            </w:r>
          </w:p>
        </w:tc>
      </w:tr>
      <w:tr w:rsidR="002F39AD" w14:paraId="4A3975C1" w14:textId="77777777" w:rsidTr="002F39AD">
        <w:tc>
          <w:tcPr>
            <w:tcW w:w="751" w:type="dxa"/>
          </w:tcPr>
          <w:p w14:paraId="6E285353" w14:textId="0BFCFCF4" w:rsidR="002F39AD" w:rsidRDefault="002F39AD" w:rsidP="002F39AD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6.</w:t>
            </w:r>
          </w:p>
        </w:tc>
        <w:tc>
          <w:tcPr>
            <w:tcW w:w="1597" w:type="dxa"/>
          </w:tcPr>
          <w:p w14:paraId="1C1190EA" w14:textId="3FCA638E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596" w:type="dxa"/>
          </w:tcPr>
          <w:p w14:paraId="68F11AED" w14:textId="678CE691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04A2DF9A" w14:textId="08CBB476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7768C0D4" w14:textId="1016890C" w:rsidR="002F39AD" w:rsidRDefault="002F39AD" w:rsidP="002F39AD">
            <w:pPr>
              <w:jc w:val="center"/>
            </w:pPr>
            <w:r w:rsidRPr="007F6378">
              <w:t>x</w:t>
            </w:r>
          </w:p>
        </w:tc>
        <w:tc>
          <w:tcPr>
            <w:tcW w:w="1714" w:type="dxa"/>
          </w:tcPr>
          <w:p w14:paraId="08BA7377" w14:textId="1FE95C61" w:rsidR="002F39AD" w:rsidRDefault="002F39AD" w:rsidP="002F39AD">
            <w:pPr>
              <w:jc w:val="center"/>
            </w:pPr>
            <w:r>
              <w:t>x</w:t>
            </w:r>
          </w:p>
        </w:tc>
        <w:tc>
          <w:tcPr>
            <w:tcW w:w="1714" w:type="dxa"/>
          </w:tcPr>
          <w:p w14:paraId="73EC45AA" w14:textId="102FF2DA" w:rsidR="002F39AD" w:rsidRDefault="002F39AD" w:rsidP="002F39AD">
            <w:pPr>
              <w:jc w:val="center"/>
            </w:pPr>
            <w:r w:rsidRPr="002A31AE">
              <w:t>0</w:t>
            </w:r>
          </w:p>
        </w:tc>
      </w:tr>
    </w:tbl>
    <w:p w14:paraId="77215225" w14:textId="77777777" w:rsidR="002F39AD" w:rsidRDefault="002F39AD" w:rsidP="002F39AD">
      <w:pPr>
        <w:spacing w:after="0"/>
      </w:pPr>
    </w:p>
    <w:p w14:paraId="0A2CAD9C" w14:textId="77777777" w:rsidR="002F39AD" w:rsidRDefault="002F39AD" w:rsidP="002F39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  <w:t>Comparative Analysis: -</w:t>
      </w:r>
    </w:p>
    <w:p w14:paraId="6F0CE700" w14:textId="77777777" w:rsidR="002F39AD" w:rsidRDefault="002F39AD" w:rsidP="002F39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0"/>
          <w:szCs w:val="30"/>
          <w:u w:val="single"/>
          <w:lang w:val="en-GB"/>
        </w:rPr>
      </w:pPr>
    </w:p>
    <w:p w14:paraId="1E95579F" w14:textId="40873DEC" w:rsidR="002F39AD" w:rsidRDefault="002F39AD" w:rsidP="002F39AD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Comparing Execution times.</w:t>
      </w:r>
    </w:p>
    <w:p w14:paraId="299B527B" w14:textId="77777777" w:rsidR="002F39AD" w:rsidRDefault="002F39AD" w:rsidP="002F39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tbl>
      <w:tblPr>
        <w:tblStyle w:val="TableGrid"/>
        <w:tblW w:w="10800" w:type="dxa"/>
        <w:tblInd w:w="-5" w:type="dxa"/>
        <w:tblLook w:val="04A0" w:firstRow="1" w:lastRow="0" w:firstColumn="1" w:lastColumn="0" w:noHBand="0" w:noVBand="1"/>
      </w:tblPr>
      <w:tblGrid>
        <w:gridCol w:w="2700"/>
        <w:gridCol w:w="2700"/>
        <w:gridCol w:w="2700"/>
        <w:gridCol w:w="2700"/>
      </w:tblGrid>
      <w:tr w:rsidR="002F39AD" w:rsidRPr="002F39AD" w14:paraId="5039EB5A" w14:textId="77777777" w:rsidTr="002F39AD">
        <w:tc>
          <w:tcPr>
            <w:tcW w:w="2700" w:type="dxa"/>
          </w:tcPr>
          <w:p w14:paraId="72F020E1" w14:textId="568AAC3B" w:rsidR="002F39AD" w:rsidRP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 w:rsidRPr="002F39AD">
              <w:rPr>
                <w:b/>
                <w:bCs/>
              </w:rPr>
              <w:t>M</w:t>
            </w:r>
          </w:p>
        </w:tc>
        <w:tc>
          <w:tcPr>
            <w:tcW w:w="2700" w:type="dxa"/>
          </w:tcPr>
          <w:p w14:paraId="0BF99F2C" w14:textId="5D180B40" w:rsidR="002F39AD" w:rsidRP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Unoptimised</w:t>
            </w:r>
            <w:proofErr w:type="spellEnd"/>
          </w:p>
        </w:tc>
        <w:tc>
          <w:tcPr>
            <w:tcW w:w="2700" w:type="dxa"/>
          </w:tcPr>
          <w:p w14:paraId="025C1A74" w14:textId="6079D3B3" w:rsidR="002F39AD" w:rsidRP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Better</w:t>
            </w:r>
          </w:p>
        </w:tc>
        <w:tc>
          <w:tcPr>
            <w:tcW w:w="2700" w:type="dxa"/>
          </w:tcPr>
          <w:p w14:paraId="226F81D9" w14:textId="06828589" w:rsidR="002F39AD" w:rsidRP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lang w:val="en-GB"/>
              </w:rPr>
              <w:t>Best</w:t>
            </w:r>
          </w:p>
        </w:tc>
      </w:tr>
      <w:tr w:rsidR="002F39AD" w14:paraId="73DB4890" w14:textId="77777777" w:rsidTr="002F39AD">
        <w:tc>
          <w:tcPr>
            <w:tcW w:w="2700" w:type="dxa"/>
          </w:tcPr>
          <w:p w14:paraId="4C971719" w14:textId="20FE3212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5</w:t>
            </w:r>
          </w:p>
        </w:tc>
        <w:tc>
          <w:tcPr>
            <w:tcW w:w="2700" w:type="dxa"/>
          </w:tcPr>
          <w:p w14:paraId="5906AA5E" w14:textId="727DB833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0.000440120697021 sec</w:t>
            </w:r>
          </w:p>
        </w:tc>
        <w:tc>
          <w:tcPr>
            <w:tcW w:w="2700" w:type="dxa"/>
          </w:tcPr>
          <w:p w14:paraId="6FC2CDB5" w14:textId="0D6F2558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5.602836608886e-05 sec</w:t>
            </w:r>
          </w:p>
        </w:tc>
        <w:tc>
          <w:tcPr>
            <w:tcW w:w="2700" w:type="dxa"/>
          </w:tcPr>
          <w:p w14:paraId="1F5A98BC" w14:textId="11FEE2B6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5.316734313964e-05 sec</w:t>
            </w:r>
          </w:p>
        </w:tc>
      </w:tr>
      <w:tr w:rsidR="002F39AD" w14:paraId="3B2F9DF0" w14:textId="77777777" w:rsidTr="002F39AD">
        <w:tc>
          <w:tcPr>
            <w:tcW w:w="2700" w:type="dxa"/>
          </w:tcPr>
          <w:p w14:paraId="3FE79069" w14:textId="52D39FD3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10</w:t>
            </w:r>
          </w:p>
        </w:tc>
        <w:tc>
          <w:tcPr>
            <w:tcW w:w="2700" w:type="dxa"/>
          </w:tcPr>
          <w:p w14:paraId="3E7BAFC7" w14:textId="5A7ADD86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0.004103183746337 sec</w:t>
            </w:r>
          </w:p>
        </w:tc>
        <w:tc>
          <w:tcPr>
            <w:tcW w:w="2700" w:type="dxa"/>
          </w:tcPr>
          <w:p w14:paraId="2A133BB0" w14:textId="538F126F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9.393692016601e-05 sec</w:t>
            </w:r>
          </w:p>
        </w:tc>
        <w:tc>
          <w:tcPr>
            <w:tcW w:w="2700" w:type="dxa"/>
          </w:tcPr>
          <w:p w14:paraId="3EE592F9" w14:textId="2299B856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6.86645507812e-05 sec</w:t>
            </w:r>
          </w:p>
        </w:tc>
      </w:tr>
      <w:tr w:rsidR="002F39AD" w14:paraId="518DBDFA" w14:textId="77777777" w:rsidTr="002F39AD">
        <w:tc>
          <w:tcPr>
            <w:tcW w:w="2700" w:type="dxa"/>
          </w:tcPr>
          <w:p w14:paraId="466AF3DB" w14:textId="1BA73FD7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25</w:t>
            </w:r>
          </w:p>
        </w:tc>
        <w:tc>
          <w:tcPr>
            <w:tcW w:w="2700" w:type="dxa"/>
          </w:tcPr>
          <w:p w14:paraId="2CCAD47C" w14:textId="6CEC56F4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101.93571686 sec</w:t>
            </w:r>
          </w:p>
        </w:tc>
        <w:tc>
          <w:tcPr>
            <w:tcW w:w="2700" w:type="dxa"/>
          </w:tcPr>
          <w:p w14:paraId="7C4659C8" w14:textId="39FF3050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0.0003497600555419 sec</w:t>
            </w:r>
          </w:p>
        </w:tc>
        <w:tc>
          <w:tcPr>
            <w:tcW w:w="2700" w:type="dxa"/>
          </w:tcPr>
          <w:p w14:paraId="31EF4B76" w14:textId="3D2A80FE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0.0001471042633056 sec</w:t>
            </w:r>
          </w:p>
        </w:tc>
      </w:tr>
      <w:tr w:rsidR="002F39AD" w14:paraId="0EB79712" w14:textId="77777777" w:rsidTr="002F39AD">
        <w:tc>
          <w:tcPr>
            <w:tcW w:w="2700" w:type="dxa"/>
          </w:tcPr>
          <w:p w14:paraId="4CEE1650" w14:textId="7A48DAF1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t>50</w:t>
            </w:r>
          </w:p>
        </w:tc>
        <w:tc>
          <w:tcPr>
            <w:tcW w:w="2700" w:type="dxa"/>
          </w:tcPr>
          <w:p w14:paraId="45BE044D" w14:textId="32897925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lang w:val="en-GB"/>
              </w:rPr>
              <w:t>Not Feasible</w:t>
            </w:r>
          </w:p>
        </w:tc>
        <w:tc>
          <w:tcPr>
            <w:tcW w:w="2700" w:type="dxa"/>
          </w:tcPr>
          <w:p w14:paraId="25B7C7B4" w14:textId="31A8E278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0.001171112060546 sec</w:t>
            </w:r>
          </w:p>
        </w:tc>
        <w:tc>
          <w:tcPr>
            <w:tcW w:w="2700" w:type="dxa"/>
          </w:tcPr>
          <w:p w14:paraId="1675140B" w14:textId="058AF24F" w:rsidR="002F39AD" w:rsidRDefault="002F39AD" w:rsidP="002F39AD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lang w:val="en-GB"/>
              </w:rPr>
            </w:pPr>
            <w:r w:rsidRPr="002F39AD">
              <w:rPr>
                <w:rFonts w:ascii="Times New Roman" w:hAnsi="Times New Roman" w:cs="Times New Roman"/>
                <w:color w:val="000000"/>
                <w:lang w:val="en-GB"/>
              </w:rPr>
              <w:t>0.000314950942993 sec</w:t>
            </w:r>
          </w:p>
        </w:tc>
      </w:tr>
    </w:tbl>
    <w:p w14:paraId="156280B4" w14:textId="77777777" w:rsidR="002F39AD" w:rsidRPr="002F39AD" w:rsidRDefault="002F39AD" w:rsidP="002F39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673CA078" w14:textId="0D929B7D" w:rsidR="00BF766F" w:rsidRPr="00BF766F" w:rsidRDefault="00BF766F" w:rsidP="00BF766F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The highest value of M that can be handled by algorithm: -</w:t>
      </w:r>
    </w:p>
    <w:p w14:paraId="1BE50EB0" w14:textId="77777777" w:rsidR="00BF766F" w:rsidRPr="00BB0191" w:rsidRDefault="00BF766F" w:rsidP="00BF76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3D71296A" w14:textId="6DA1D956" w:rsidR="00BF766F" w:rsidRPr="00BF766F" w:rsidRDefault="00BF766F" w:rsidP="00BF766F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BF766F">
        <w:rPr>
          <w:rFonts w:ascii="Times New Roman" w:hAnsi="Times New Roman" w:cs="Times New Roman"/>
          <w:color w:val="000000"/>
          <w:u w:val="single"/>
          <w:lang w:val="en-GB"/>
        </w:rPr>
        <w:t>Unoptimized</w:t>
      </w:r>
      <w:r w:rsidRPr="00BF766F">
        <w:rPr>
          <w:rFonts w:ascii="Times New Roman" w:hAnsi="Times New Roman" w:cs="Times New Roman"/>
          <w:color w:val="000000"/>
          <w:lang w:val="en-GB"/>
        </w:rPr>
        <w:t>: - Around 25 to 30.</w:t>
      </w:r>
    </w:p>
    <w:p w14:paraId="394E992E" w14:textId="127D5197" w:rsidR="00BF766F" w:rsidRPr="00BF766F" w:rsidRDefault="00BF766F" w:rsidP="00BF766F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BF766F">
        <w:rPr>
          <w:rFonts w:ascii="Times New Roman" w:hAnsi="Times New Roman" w:cs="Times New Roman"/>
          <w:color w:val="000000"/>
          <w:u w:val="single"/>
          <w:lang w:val="en-GB"/>
        </w:rPr>
        <w:t>Better</w:t>
      </w:r>
      <w:r w:rsidRPr="00BF766F">
        <w:rPr>
          <w:rFonts w:ascii="Times New Roman" w:hAnsi="Times New Roman" w:cs="Times New Roman"/>
          <w:lang w:val="en-GB"/>
        </w:rPr>
        <w:t xml:space="preserve">: - Around </w:t>
      </w:r>
      <w:r w:rsidRPr="00BF766F">
        <w:rPr>
          <w:rFonts w:ascii="Times New Roman" w:hAnsi="Times New Roman" w:cs="Times New Roman"/>
          <w:lang w:val="en-GB"/>
        </w:rPr>
        <w:t>2*10^4</w:t>
      </w:r>
      <w:r w:rsidRPr="00BF766F">
        <w:rPr>
          <w:rFonts w:ascii="Times New Roman" w:hAnsi="Times New Roman" w:cs="Times New Roman"/>
          <w:lang w:val="en-GB"/>
        </w:rPr>
        <w:t>.</w:t>
      </w:r>
    </w:p>
    <w:p w14:paraId="624DCA08" w14:textId="5D16CB94" w:rsidR="00BF766F" w:rsidRPr="00BF766F" w:rsidRDefault="00BF766F" w:rsidP="00BF766F">
      <w:pPr>
        <w:pStyle w:val="ListParagraph"/>
        <w:numPr>
          <w:ilvl w:val="0"/>
          <w:numId w:val="3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  <w:r w:rsidRPr="00BF766F">
        <w:rPr>
          <w:rFonts w:ascii="Times New Roman" w:hAnsi="Times New Roman" w:cs="Times New Roman"/>
          <w:color w:val="000000"/>
          <w:u w:val="single"/>
          <w:lang w:val="en-GB"/>
        </w:rPr>
        <w:t>Be</w:t>
      </w:r>
      <w:r>
        <w:rPr>
          <w:rFonts w:ascii="Times New Roman" w:hAnsi="Times New Roman" w:cs="Times New Roman"/>
          <w:color w:val="000000"/>
          <w:u w:val="single"/>
          <w:lang w:val="en-GB"/>
        </w:rPr>
        <w:t>st</w:t>
      </w:r>
      <w:r w:rsidRPr="00BF766F">
        <w:rPr>
          <w:rFonts w:ascii="Times New Roman" w:hAnsi="Times New Roman" w:cs="Times New Roman"/>
          <w:lang w:val="en-GB"/>
        </w:rPr>
        <w:t xml:space="preserve">: - Around </w:t>
      </w:r>
      <w:r>
        <w:rPr>
          <w:rFonts w:ascii="Times New Roman" w:hAnsi="Times New Roman" w:cs="Times New Roman"/>
          <w:lang w:val="en-GB"/>
        </w:rPr>
        <w:t>1000 (</w:t>
      </w:r>
      <w:proofErr w:type="spellStart"/>
      <w:r>
        <w:rPr>
          <w:rFonts w:ascii="Times New Roman" w:hAnsi="Times New Roman" w:cs="Times New Roman"/>
          <w:lang w:val="en-GB"/>
        </w:rPr>
        <w:t>nCr</w:t>
      </w:r>
      <w:proofErr w:type="spellEnd"/>
      <w:r>
        <w:rPr>
          <w:rFonts w:ascii="Times New Roman" w:hAnsi="Times New Roman" w:cs="Times New Roman"/>
          <w:lang w:val="en-GB"/>
        </w:rPr>
        <w:t xml:space="preserve"> overflows after 1000)</w:t>
      </w:r>
    </w:p>
    <w:p w14:paraId="09361F49" w14:textId="77777777" w:rsidR="00BF766F" w:rsidRDefault="00BF766F" w:rsidP="00BF76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u w:val="single"/>
          <w:lang w:val="en-GB"/>
        </w:rPr>
      </w:pPr>
    </w:p>
    <w:p w14:paraId="424AF9BB" w14:textId="181E000E" w:rsidR="00BF766F" w:rsidRDefault="00BF766F" w:rsidP="00BF766F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 xml:space="preserve">The </w:t>
      </w:r>
      <w:r w:rsidRPr="00BF766F">
        <w:rPr>
          <w:rFonts w:ascii="Times New Roman" w:hAnsi="Times New Roman" w:cs="Times New Roman"/>
          <w:color w:val="000000"/>
          <w:lang w:val="en-GB"/>
        </w:rPr>
        <w:t>unoptimized</w:t>
      </w:r>
      <w:r w:rsidRPr="00BF766F">
        <w:rPr>
          <w:rFonts w:ascii="Times New Roman" w:hAnsi="Times New Roman" w:cs="Times New Roman"/>
          <w:color w:val="000000"/>
          <w:lang w:val="en-GB"/>
        </w:rPr>
        <w:t xml:space="preserve"> algorithm has exponential time and space complexity. The efficient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algorithm has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quadratic space and time complexity (in M), although space complexity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 xml:space="preserve">can be decreased </w:t>
      </w:r>
      <w:proofErr w:type="gramStart"/>
      <w:r w:rsidRPr="00BF766F">
        <w:rPr>
          <w:rFonts w:ascii="Times New Roman" w:hAnsi="Times New Roman" w:cs="Times New Roman"/>
          <w:color w:val="000000"/>
          <w:lang w:val="en-GB"/>
        </w:rPr>
        <w:t>to</w:t>
      </w:r>
      <w:proofErr w:type="gramEnd"/>
      <w:r w:rsidRPr="00BF766F">
        <w:rPr>
          <w:rFonts w:ascii="Times New Roman" w:hAnsi="Times New Roman" w:cs="Times New Roman"/>
          <w:color w:val="000000"/>
          <w:lang w:val="en-GB"/>
        </w:rPr>
        <w:t xml:space="preserve"> linear. But since we also needed to print intermediate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information, I implemented algorithm which has quadratic complexity. The most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efficient algorithm has almost linear time complexity (after making use of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proofErr w:type="spellStart"/>
      <w:r w:rsidRPr="00BF766F">
        <w:rPr>
          <w:rFonts w:ascii="Times New Roman" w:hAnsi="Times New Roman" w:cs="Times New Roman"/>
          <w:color w:val="000000"/>
          <w:lang w:val="en-GB"/>
        </w:rPr>
        <w:t>memoization</w:t>
      </w:r>
      <w:proofErr w:type="spellEnd"/>
      <w:r w:rsidRPr="00BF766F">
        <w:rPr>
          <w:rFonts w:ascii="Times New Roman" w:hAnsi="Times New Roman" w:cs="Times New Roman"/>
          <w:color w:val="000000"/>
          <w:lang w:val="en-GB"/>
        </w:rPr>
        <w:t xml:space="preserve"> to calculate </w:t>
      </w:r>
      <w:proofErr w:type="spellStart"/>
      <w:r w:rsidRPr="00BF766F">
        <w:rPr>
          <w:rFonts w:ascii="Times New Roman" w:hAnsi="Times New Roman" w:cs="Times New Roman"/>
          <w:color w:val="000000"/>
          <w:lang w:val="en-GB"/>
        </w:rPr>
        <w:t>nCr</w:t>
      </w:r>
      <w:proofErr w:type="spellEnd"/>
      <w:r w:rsidRPr="00BF766F">
        <w:rPr>
          <w:rFonts w:ascii="Times New Roman" w:hAnsi="Times New Roman" w:cs="Times New Roman"/>
          <w:color w:val="000000"/>
          <w:lang w:val="en-GB"/>
        </w:rPr>
        <w:t>), and linear space complexity</w:t>
      </w:r>
      <w:r w:rsidRPr="00BF766F">
        <w:rPr>
          <w:rFonts w:ascii="Times New Roman" w:hAnsi="Times New Roman" w:cs="Times New Roman"/>
          <w:color w:val="000000"/>
          <w:lang w:val="en-GB"/>
        </w:rPr>
        <w:t>.</w:t>
      </w:r>
    </w:p>
    <w:p w14:paraId="38837489" w14:textId="77777777" w:rsidR="00BF766F" w:rsidRPr="00BF766F" w:rsidRDefault="00BF766F" w:rsidP="00BF766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</w:p>
    <w:p w14:paraId="28E2D9C7" w14:textId="6B792E7F" w:rsidR="00BF766F" w:rsidRPr="00BF766F" w:rsidRDefault="00BF766F" w:rsidP="00BF766F">
      <w:pPr>
        <w:pStyle w:val="ListParagraph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lang w:val="en-GB"/>
        </w:rPr>
      </w:pP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The most efficient algorithm works on the same principle as that of efficient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algorithm. The only difference lies in the fact that the most efficient algorithm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summarises the computation of efficient algorithm to a formula. So, it is much easier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to implement, and is faster than the efficient algorithm. But the upper limit of M is</w:t>
      </w:r>
      <w:r>
        <w:rPr>
          <w:rFonts w:ascii="Times New Roman" w:hAnsi="Times New Roman" w:cs="Times New Roman"/>
          <w:color w:val="000000"/>
          <w:lang w:val="en-GB"/>
        </w:rPr>
        <w:t xml:space="preserve"> </w:t>
      </w:r>
      <w:r w:rsidRPr="00BF766F">
        <w:rPr>
          <w:rFonts w:ascii="Times New Roman" w:hAnsi="Times New Roman" w:cs="Times New Roman"/>
          <w:color w:val="000000"/>
          <w:lang w:val="en-GB"/>
        </w:rPr>
        <w:t>less due to computational issues like integer overflow and stack overflow.</w:t>
      </w:r>
    </w:p>
    <w:p w14:paraId="4C316B7C" w14:textId="77777777" w:rsidR="002F39AD" w:rsidRPr="007F40D3" w:rsidRDefault="002F39AD" w:rsidP="002F39AD">
      <w:pPr>
        <w:spacing w:after="0"/>
      </w:pPr>
    </w:p>
    <w:sectPr w:rsidR="002F39AD" w:rsidRPr="007F40D3" w:rsidSect="006850DD">
      <w:footerReference w:type="default" r:id="rId2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E3AFC" w14:textId="77777777" w:rsidR="00ED0506" w:rsidRDefault="00ED0506">
      <w:pPr>
        <w:spacing w:after="0" w:line="240" w:lineRule="auto"/>
      </w:pPr>
      <w:r>
        <w:separator/>
      </w:r>
    </w:p>
    <w:p w14:paraId="2B29D23B" w14:textId="77777777" w:rsidR="00ED0506" w:rsidRDefault="00ED0506"/>
    <w:p w14:paraId="7E72DE7F" w14:textId="77777777" w:rsidR="00ED0506" w:rsidRDefault="00ED0506"/>
  </w:endnote>
  <w:endnote w:type="continuationSeparator" w:id="0">
    <w:p w14:paraId="6F39AED1" w14:textId="77777777" w:rsidR="00ED0506" w:rsidRDefault="00ED0506">
      <w:pPr>
        <w:spacing w:after="0" w:line="240" w:lineRule="auto"/>
      </w:pPr>
      <w:r>
        <w:continuationSeparator/>
      </w:r>
    </w:p>
    <w:p w14:paraId="12F4861C" w14:textId="77777777" w:rsidR="00ED0506" w:rsidRDefault="00ED0506"/>
    <w:p w14:paraId="49C98F27" w14:textId="77777777" w:rsidR="00ED0506" w:rsidRDefault="00ED05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3DCD30" w14:textId="77777777" w:rsidR="00633FA3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181E5" w14:textId="77777777" w:rsidR="00ED0506" w:rsidRDefault="00ED0506">
      <w:pPr>
        <w:spacing w:after="0" w:line="240" w:lineRule="auto"/>
      </w:pPr>
      <w:r>
        <w:separator/>
      </w:r>
    </w:p>
    <w:p w14:paraId="5AD10FE6" w14:textId="77777777" w:rsidR="00ED0506" w:rsidRDefault="00ED0506"/>
    <w:p w14:paraId="215BBF00" w14:textId="77777777" w:rsidR="00ED0506" w:rsidRDefault="00ED0506"/>
  </w:footnote>
  <w:footnote w:type="continuationSeparator" w:id="0">
    <w:p w14:paraId="436D890C" w14:textId="77777777" w:rsidR="00ED0506" w:rsidRDefault="00ED0506">
      <w:pPr>
        <w:spacing w:after="0" w:line="240" w:lineRule="auto"/>
      </w:pPr>
      <w:r>
        <w:continuationSeparator/>
      </w:r>
    </w:p>
    <w:p w14:paraId="5C2F6AF9" w14:textId="77777777" w:rsidR="00ED0506" w:rsidRDefault="00ED0506"/>
    <w:p w14:paraId="2227B597" w14:textId="77777777" w:rsidR="00ED0506" w:rsidRDefault="00ED050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A3A2C"/>
    <w:multiLevelType w:val="hybridMultilevel"/>
    <w:tmpl w:val="8C30ADB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7A7438"/>
    <w:multiLevelType w:val="hybridMultilevel"/>
    <w:tmpl w:val="AAB2DF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E663D2"/>
    <w:multiLevelType w:val="hybridMultilevel"/>
    <w:tmpl w:val="AAB2D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705F2"/>
    <w:multiLevelType w:val="hybridMultilevel"/>
    <w:tmpl w:val="891A2710"/>
    <w:lvl w:ilvl="0" w:tplc="D650764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1F2C0C6F"/>
    <w:multiLevelType w:val="hybridMultilevel"/>
    <w:tmpl w:val="6E24C9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75577E"/>
    <w:multiLevelType w:val="hybridMultilevel"/>
    <w:tmpl w:val="FD3A4EF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733C50"/>
    <w:multiLevelType w:val="hybridMultilevel"/>
    <w:tmpl w:val="20BC50B6"/>
    <w:lvl w:ilvl="0" w:tplc="3BC68F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A617B"/>
    <w:multiLevelType w:val="hybridMultilevel"/>
    <w:tmpl w:val="E7BCA45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C6F30"/>
    <w:multiLevelType w:val="hybridMultilevel"/>
    <w:tmpl w:val="DD686282"/>
    <w:lvl w:ilvl="0" w:tplc="60E840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B2F78"/>
    <w:multiLevelType w:val="hybridMultilevel"/>
    <w:tmpl w:val="34B2FD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82326D"/>
    <w:multiLevelType w:val="hybridMultilevel"/>
    <w:tmpl w:val="AAB2DF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4D656F"/>
    <w:multiLevelType w:val="hybridMultilevel"/>
    <w:tmpl w:val="8C30ADB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076399"/>
    <w:multiLevelType w:val="hybridMultilevel"/>
    <w:tmpl w:val="16401AE4"/>
    <w:lvl w:ilvl="0" w:tplc="500E8B0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863C47"/>
    <w:multiLevelType w:val="hybridMultilevel"/>
    <w:tmpl w:val="B578698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614509"/>
    <w:multiLevelType w:val="hybridMultilevel"/>
    <w:tmpl w:val="B578698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A55E0D"/>
    <w:multiLevelType w:val="hybridMultilevel"/>
    <w:tmpl w:val="B5786988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E87422"/>
    <w:multiLevelType w:val="hybridMultilevel"/>
    <w:tmpl w:val="39C23F8C"/>
    <w:lvl w:ilvl="0" w:tplc="027E06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8E701A"/>
    <w:multiLevelType w:val="hybridMultilevel"/>
    <w:tmpl w:val="B5786988"/>
    <w:lvl w:ilvl="0" w:tplc="ECF4F85C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845343">
    <w:abstractNumId w:val="9"/>
  </w:num>
  <w:num w:numId="2" w16cid:durableId="2140763084">
    <w:abstractNumId w:val="18"/>
  </w:num>
  <w:num w:numId="3" w16cid:durableId="2121946754">
    <w:abstractNumId w:val="28"/>
  </w:num>
  <w:num w:numId="4" w16cid:durableId="489105487">
    <w:abstractNumId w:val="21"/>
  </w:num>
  <w:num w:numId="5" w16cid:durableId="304161139">
    <w:abstractNumId w:val="15"/>
  </w:num>
  <w:num w:numId="6" w16cid:durableId="164173917">
    <w:abstractNumId w:val="7"/>
  </w:num>
  <w:num w:numId="7" w16cid:durableId="253822213">
    <w:abstractNumId w:val="6"/>
  </w:num>
  <w:num w:numId="8" w16cid:durableId="542904973">
    <w:abstractNumId w:val="5"/>
  </w:num>
  <w:num w:numId="9" w16cid:durableId="1664549100">
    <w:abstractNumId w:val="4"/>
  </w:num>
  <w:num w:numId="10" w16cid:durableId="641497570">
    <w:abstractNumId w:val="8"/>
  </w:num>
  <w:num w:numId="11" w16cid:durableId="573590380">
    <w:abstractNumId w:val="3"/>
  </w:num>
  <w:num w:numId="12" w16cid:durableId="1744522726">
    <w:abstractNumId w:val="2"/>
  </w:num>
  <w:num w:numId="13" w16cid:durableId="1590969890">
    <w:abstractNumId w:val="1"/>
  </w:num>
  <w:num w:numId="14" w16cid:durableId="587886805">
    <w:abstractNumId w:val="0"/>
  </w:num>
  <w:num w:numId="15" w16cid:durableId="603073780">
    <w:abstractNumId w:val="24"/>
  </w:num>
  <w:num w:numId="16" w16cid:durableId="1141994431">
    <w:abstractNumId w:val="33"/>
  </w:num>
  <w:num w:numId="17" w16cid:durableId="108285714">
    <w:abstractNumId w:val="26"/>
  </w:num>
  <w:num w:numId="18" w16cid:durableId="2053454933">
    <w:abstractNumId w:val="32"/>
  </w:num>
  <w:num w:numId="19" w16cid:durableId="815223699">
    <w:abstractNumId w:val="25"/>
  </w:num>
  <w:num w:numId="20" w16cid:durableId="1817841244">
    <w:abstractNumId w:val="10"/>
  </w:num>
  <w:num w:numId="21" w16cid:durableId="1689480334">
    <w:abstractNumId w:val="30"/>
  </w:num>
  <w:num w:numId="22" w16cid:durableId="1458330567">
    <w:abstractNumId w:val="22"/>
  </w:num>
  <w:num w:numId="23" w16cid:durableId="1936329736">
    <w:abstractNumId w:val="14"/>
  </w:num>
  <w:num w:numId="24" w16cid:durableId="765492559">
    <w:abstractNumId w:val="27"/>
  </w:num>
  <w:num w:numId="25" w16cid:durableId="88890996">
    <w:abstractNumId w:val="12"/>
  </w:num>
  <w:num w:numId="26" w16cid:durableId="341246685">
    <w:abstractNumId w:val="16"/>
  </w:num>
  <w:num w:numId="27" w16cid:durableId="792020058">
    <w:abstractNumId w:val="13"/>
  </w:num>
  <w:num w:numId="28" w16cid:durableId="986514568">
    <w:abstractNumId w:val="19"/>
  </w:num>
  <w:num w:numId="29" w16cid:durableId="803501651">
    <w:abstractNumId w:val="17"/>
  </w:num>
  <w:num w:numId="30" w16cid:durableId="1709528069">
    <w:abstractNumId w:val="31"/>
  </w:num>
  <w:num w:numId="31" w16cid:durableId="464126029">
    <w:abstractNumId w:val="29"/>
  </w:num>
  <w:num w:numId="32" w16cid:durableId="1050573098">
    <w:abstractNumId w:val="23"/>
  </w:num>
  <w:num w:numId="33" w16cid:durableId="1209302235">
    <w:abstractNumId w:val="20"/>
  </w:num>
  <w:num w:numId="34" w16cid:durableId="13950873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0DD"/>
    <w:rsid w:val="002F39AD"/>
    <w:rsid w:val="00365CC4"/>
    <w:rsid w:val="00633FA3"/>
    <w:rsid w:val="00663BDC"/>
    <w:rsid w:val="006850DD"/>
    <w:rsid w:val="007F40D3"/>
    <w:rsid w:val="008B3E84"/>
    <w:rsid w:val="009679D2"/>
    <w:rsid w:val="009E2C9E"/>
    <w:rsid w:val="00BB0191"/>
    <w:rsid w:val="00BF766F"/>
    <w:rsid w:val="00D01140"/>
    <w:rsid w:val="00ED0506"/>
    <w:rsid w:val="00F0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5C0CD"/>
  <w15:chartTrackingRefBased/>
  <w15:docId w15:val="{7A9CD072-D265-6944-A5EA-DA8F7FD2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58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6850DD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6850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80</TotalTime>
  <Pages>9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1</cp:revision>
  <dcterms:created xsi:type="dcterms:W3CDTF">2024-01-25T13:16:00Z</dcterms:created>
  <dcterms:modified xsi:type="dcterms:W3CDTF">2024-01-25T15:12:00Z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