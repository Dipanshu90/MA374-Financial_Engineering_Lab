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E882" w14:textId="570A2E42" w:rsidR="00A155CE" w:rsidRDefault="00957CF0">
      <w:pPr>
        <w:pStyle w:val="Subtitle"/>
      </w:pPr>
      <w:r>
        <w:t>MA374 – Financial Engineering Laboratory</w:t>
      </w:r>
    </w:p>
    <w:p w14:paraId="1BB5A529" w14:textId="1EFB8A4F" w:rsidR="00A155CE" w:rsidRDefault="00957CF0">
      <w:pPr>
        <w:pStyle w:val="Title"/>
      </w:pPr>
      <w:r>
        <w:t xml:space="preserve">Lab – 07 </w:t>
      </w:r>
    </w:p>
    <w:p w14:paraId="36C6186A" w14:textId="275986CF" w:rsidR="00A155CE" w:rsidRDefault="00957CF0" w:rsidP="00957CF0">
      <w:pPr>
        <w:pStyle w:val="Author"/>
        <w:spacing w:after="240"/>
      </w:pPr>
      <w:proofErr w:type="spellStart"/>
      <w:r>
        <w:t>Dipanshu</w:t>
      </w:r>
      <w:proofErr w:type="spellEnd"/>
      <w:r>
        <w:t xml:space="preserve"> Goyal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210123083</w:t>
      </w:r>
    </w:p>
    <w:p w14:paraId="68A36AD4" w14:textId="5EA5C042" w:rsidR="00A155CE" w:rsidRDefault="00957CF0" w:rsidP="00957CF0">
      <w:pPr>
        <w:pStyle w:val="Heading1"/>
        <w:spacing w:before="120"/>
      </w:pPr>
      <w:r>
        <w:t>Ques – 1</w:t>
      </w:r>
    </w:p>
    <w:p w14:paraId="539403B3" w14:textId="56D3DB51" w:rsidR="00A155CE" w:rsidRPr="00B46A6D" w:rsidRDefault="00B46A6D" w:rsidP="00B46A6D">
      <w:pPr>
        <w:spacing w:after="0"/>
        <w:rPr>
          <w:sz w:val="28"/>
          <w:szCs w:val="28"/>
        </w:rPr>
      </w:pPr>
      <w:r w:rsidRPr="00B46A6D">
        <w:rPr>
          <w:sz w:val="28"/>
          <w:szCs w:val="28"/>
        </w:rPr>
        <w:t>The formula for price of</w:t>
      </w:r>
      <w:r>
        <w:rPr>
          <w:sz w:val="28"/>
          <w:szCs w:val="28"/>
        </w:rPr>
        <w:t xml:space="preserve"> European</w:t>
      </w:r>
      <w:r w:rsidRPr="00B46A6D">
        <w:rPr>
          <w:sz w:val="28"/>
          <w:szCs w:val="28"/>
        </w:rPr>
        <w:t xml:space="preserve"> Call Option is: -</w:t>
      </w:r>
    </w:p>
    <w:p w14:paraId="010436E3" w14:textId="7DBA62F5" w:rsidR="00B46A6D" w:rsidRDefault="00B46A6D" w:rsidP="00B46A6D">
      <w:pPr>
        <w:spacing w:after="120"/>
        <w:jc w:val="center"/>
      </w:pPr>
      <w:r w:rsidRPr="00B46A6D">
        <w:drawing>
          <wp:inline distT="0" distB="0" distL="0" distR="0" wp14:anchorId="7273485D" wp14:editId="6AA76663">
            <wp:extent cx="5252936" cy="523348"/>
            <wp:effectExtent l="0" t="0" r="5080" b="0"/>
            <wp:docPr id="43850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04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6916" cy="52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0A0B" w14:textId="0E1C2E4E" w:rsidR="00B46A6D" w:rsidRDefault="00B46A6D" w:rsidP="00B46A6D">
      <w:pPr>
        <w:spacing w:after="120"/>
      </w:pPr>
      <w:proofErr w:type="gramStart"/>
      <w:r>
        <w:t>where</w:t>
      </w:r>
      <w:proofErr w:type="gramEnd"/>
      <w:r>
        <w:t>,</w:t>
      </w:r>
    </w:p>
    <w:p w14:paraId="4AB8378C" w14:textId="748CD50B" w:rsidR="00B46A6D" w:rsidRDefault="00B46A6D" w:rsidP="00B46A6D">
      <w:pPr>
        <w:spacing w:after="120"/>
        <w:jc w:val="center"/>
      </w:pPr>
      <w:r w:rsidRPr="00B46A6D">
        <w:drawing>
          <wp:inline distT="0" distB="0" distL="0" distR="0" wp14:anchorId="23B70881" wp14:editId="547E58A9">
            <wp:extent cx="4221804" cy="459070"/>
            <wp:effectExtent l="0" t="0" r="0" b="0"/>
            <wp:docPr id="137448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88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7297" cy="5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D48D" w14:textId="7F31EAC9" w:rsidR="00B46A6D" w:rsidRDefault="00B46A6D" w:rsidP="00B46A6D">
      <w:pPr>
        <w:rPr>
          <w:sz w:val="28"/>
          <w:szCs w:val="28"/>
        </w:rPr>
      </w:pPr>
      <w:r>
        <w:rPr>
          <w:sz w:val="28"/>
          <w:szCs w:val="28"/>
        </w:rPr>
        <w:t>For the European Put Option, we use the put call parity which is given by: -</w:t>
      </w:r>
    </w:p>
    <w:p w14:paraId="2C1EB28B" w14:textId="3791B34F" w:rsidR="00B46A6D" w:rsidRDefault="00B46A6D" w:rsidP="00B46A6D">
      <w:pPr>
        <w:jc w:val="center"/>
        <w:rPr>
          <w:sz w:val="28"/>
          <w:szCs w:val="28"/>
        </w:rPr>
      </w:pPr>
      <w:r w:rsidRPr="00B46A6D">
        <w:rPr>
          <w:sz w:val="28"/>
          <w:szCs w:val="28"/>
        </w:rPr>
        <w:drawing>
          <wp:inline distT="0" distB="0" distL="0" distR="0" wp14:anchorId="6B98A747" wp14:editId="3C964240">
            <wp:extent cx="3394953" cy="562477"/>
            <wp:effectExtent l="0" t="0" r="0" b="0"/>
            <wp:docPr id="55976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65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7364" cy="5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52F3" w14:textId="7679DCCC" w:rsidR="00B46A6D" w:rsidRDefault="00B46A6D" w:rsidP="00B46A6D">
      <w:pPr>
        <w:pStyle w:val="Heading1"/>
        <w:spacing w:before="120"/>
      </w:pPr>
      <w:r>
        <w:t xml:space="preserve">Ques – </w:t>
      </w:r>
      <w:r>
        <w:t>2</w:t>
      </w:r>
    </w:p>
    <w:p w14:paraId="183B96EA" w14:textId="41195FB5" w:rsidR="00B46A6D" w:rsidRDefault="00B46A6D" w:rsidP="00B46A6D">
      <w:pPr>
        <w:spacing w:after="0"/>
        <w:rPr>
          <w:sz w:val="28"/>
          <w:szCs w:val="28"/>
        </w:rPr>
      </w:pPr>
      <w:r>
        <w:rPr>
          <w:sz w:val="28"/>
          <w:szCs w:val="28"/>
        </w:rPr>
        <w:t>C(</w:t>
      </w:r>
      <w:proofErr w:type="spellStart"/>
      <w:proofErr w:type="gramStart"/>
      <w:r>
        <w:rPr>
          <w:sz w:val="28"/>
          <w:szCs w:val="28"/>
        </w:rPr>
        <w:t>t,s</w:t>
      </w:r>
      <w:proofErr w:type="spellEnd"/>
      <w:proofErr w:type="gramEnd"/>
      <w:r>
        <w:rPr>
          <w:sz w:val="28"/>
          <w:szCs w:val="28"/>
        </w:rPr>
        <w:t>) vs s for given time points: -</w:t>
      </w:r>
    </w:p>
    <w:p w14:paraId="1E889D98" w14:textId="77777777" w:rsidR="00B46A6D" w:rsidRPr="00B46A6D" w:rsidRDefault="00B46A6D" w:rsidP="00B46A6D">
      <w:pPr>
        <w:spacing w:after="120"/>
        <w:rPr>
          <w:sz w:val="28"/>
          <w:szCs w:val="28"/>
        </w:rPr>
      </w:pPr>
    </w:p>
    <w:p w14:paraId="0FD67A30" w14:textId="50815B68" w:rsidR="00B46A6D" w:rsidRDefault="00B46A6D" w:rsidP="00B46A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9C8BF6" wp14:editId="21CA75A5">
            <wp:extent cx="4085615" cy="3064212"/>
            <wp:effectExtent l="0" t="0" r="3810" b="0"/>
            <wp:docPr id="78579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9071" name="Picture 7857990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83" cy="30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A58D" w14:textId="687A67F5" w:rsidR="00B46A6D" w:rsidRDefault="00B46A6D" w:rsidP="00B46A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P(</w:t>
      </w:r>
      <w:proofErr w:type="spellStart"/>
      <w:proofErr w:type="gramStart"/>
      <w:r>
        <w:rPr>
          <w:sz w:val="28"/>
          <w:szCs w:val="28"/>
        </w:rPr>
        <w:t>t,s</w:t>
      </w:r>
      <w:proofErr w:type="spellEnd"/>
      <w:proofErr w:type="gramEnd"/>
      <w:r>
        <w:rPr>
          <w:sz w:val="28"/>
          <w:szCs w:val="28"/>
        </w:rPr>
        <w:t>) vs s for given time points: -</w:t>
      </w:r>
    </w:p>
    <w:p w14:paraId="1ACAB012" w14:textId="52E65890" w:rsidR="00B46A6D" w:rsidRDefault="00B46A6D" w:rsidP="00B46A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05E22" wp14:editId="0810CBE7">
            <wp:extent cx="4682247" cy="3511685"/>
            <wp:effectExtent l="0" t="0" r="4445" b="0"/>
            <wp:docPr id="8724757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75770" name="Picture 8724757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12" cy="352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045" w14:textId="12CD2D0C" w:rsidR="00B46A6D" w:rsidRDefault="00B46A6D" w:rsidP="00B46A6D">
      <w:pPr>
        <w:rPr>
          <w:sz w:val="28"/>
          <w:szCs w:val="28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t,s</w:t>
      </w:r>
      <w:proofErr w:type="spellEnd"/>
      <w:proofErr w:type="gramEnd"/>
      <w:r>
        <w:rPr>
          <w:sz w:val="28"/>
          <w:szCs w:val="28"/>
        </w:rPr>
        <w:t xml:space="preserve">) vs </w:t>
      </w:r>
      <w:r>
        <w:rPr>
          <w:sz w:val="28"/>
          <w:szCs w:val="28"/>
        </w:rPr>
        <w:t xml:space="preserve">both t and </w:t>
      </w:r>
      <w:r>
        <w:rPr>
          <w:sz w:val="28"/>
          <w:szCs w:val="28"/>
        </w:rPr>
        <w:t>s for given time points: -</w:t>
      </w:r>
    </w:p>
    <w:p w14:paraId="25BDE14B" w14:textId="1E2AB1B4" w:rsidR="00B46A6D" w:rsidRDefault="00B46A6D" w:rsidP="00B46A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F00E9F" wp14:editId="0557790F">
            <wp:extent cx="5817140" cy="4362855"/>
            <wp:effectExtent l="0" t="0" r="0" b="6350"/>
            <wp:docPr id="21296362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36282" name="Picture 21296362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11" cy="43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6A6" w14:textId="75CFE83E" w:rsidR="00B46A6D" w:rsidRDefault="00B46A6D" w:rsidP="00B46A6D">
      <w:pPr>
        <w:rPr>
          <w:sz w:val="28"/>
          <w:szCs w:val="28"/>
        </w:rPr>
      </w:pPr>
      <w:r>
        <w:rPr>
          <w:sz w:val="28"/>
          <w:szCs w:val="28"/>
        </w:rPr>
        <w:lastRenderedPageBreak/>
        <w:t>P(</w:t>
      </w:r>
      <w:proofErr w:type="spellStart"/>
      <w:proofErr w:type="gramStart"/>
      <w:r>
        <w:rPr>
          <w:sz w:val="28"/>
          <w:szCs w:val="28"/>
        </w:rPr>
        <w:t>t,s</w:t>
      </w:r>
      <w:proofErr w:type="spellEnd"/>
      <w:proofErr w:type="gramEnd"/>
      <w:r>
        <w:rPr>
          <w:sz w:val="28"/>
          <w:szCs w:val="28"/>
        </w:rPr>
        <w:t>) vs both s and t for given time points: -</w:t>
      </w:r>
    </w:p>
    <w:p w14:paraId="6B379B6A" w14:textId="1FBCDFB1" w:rsidR="00B46A6D" w:rsidRDefault="00B46A6D" w:rsidP="00B46A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E1B0F8" wp14:editId="0D9AD4E6">
            <wp:extent cx="5071354" cy="3803515"/>
            <wp:effectExtent l="0" t="0" r="0" b="0"/>
            <wp:docPr id="15793575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57539" name="Picture 15793575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1" cy="383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5629" w14:textId="6F8D3069" w:rsidR="00B46A6D" w:rsidRDefault="00B46A6D" w:rsidP="00B46A6D">
      <w:pPr>
        <w:pStyle w:val="Heading1"/>
        <w:spacing w:before="120"/>
      </w:pPr>
      <w:r>
        <w:t xml:space="preserve">Ques – </w:t>
      </w:r>
      <w:r>
        <w:t>3</w:t>
      </w:r>
    </w:p>
    <w:p w14:paraId="5ACB835B" w14:textId="13C25A31" w:rsidR="00B46A6D" w:rsidRDefault="00B46A6D" w:rsidP="00B46A6D">
      <w:pPr>
        <w:rPr>
          <w:sz w:val="28"/>
          <w:szCs w:val="28"/>
        </w:rPr>
      </w:pPr>
      <w:r w:rsidRPr="00B46A6D">
        <w:rPr>
          <w:sz w:val="28"/>
          <w:szCs w:val="28"/>
        </w:rPr>
        <w:t>C(</w:t>
      </w:r>
      <w:proofErr w:type="spellStart"/>
      <w:proofErr w:type="gramStart"/>
      <w:r w:rsidRPr="00B46A6D">
        <w:rPr>
          <w:sz w:val="28"/>
          <w:szCs w:val="28"/>
        </w:rPr>
        <w:t>t,s</w:t>
      </w:r>
      <w:proofErr w:type="spellEnd"/>
      <w:proofErr w:type="gramEnd"/>
      <w:r w:rsidRPr="00B46A6D">
        <w:rPr>
          <w:sz w:val="28"/>
          <w:szCs w:val="28"/>
        </w:rPr>
        <w:t>)</w:t>
      </w:r>
      <w:r>
        <w:rPr>
          <w:sz w:val="28"/>
          <w:szCs w:val="28"/>
        </w:rPr>
        <w:t xml:space="preserve"> as a smooth surface: -</w:t>
      </w:r>
    </w:p>
    <w:p w14:paraId="1114BE14" w14:textId="5D3F0B47" w:rsidR="00B46A6D" w:rsidRDefault="00EC6E43" w:rsidP="00EC6E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A085D9" wp14:editId="277DF5EB">
            <wp:extent cx="4854102" cy="3640577"/>
            <wp:effectExtent l="0" t="0" r="0" b="4445"/>
            <wp:docPr id="254555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5532" name="Picture 254555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224" cy="36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789" w14:textId="08E53AF9" w:rsidR="00EC6E43" w:rsidRDefault="00EC6E43" w:rsidP="00EC6E43">
      <w:pPr>
        <w:rPr>
          <w:sz w:val="28"/>
          <w:szCs w:val="28"/>
        </w:rPr>
      </w:pPr>
      <w:r>
        <w:rPr>
          <w:sz w:val="28"/>
          <w:szCs w:val="28"/>
        </w:rPr>
        <w:lastRenderedPageBreak/>
        <w:t>P(</w:t>
      </w:r>
      <w:proofErr w:type="spellStart"/>
      <w:proofErr w:type="gramStart"/>
      <w:r>
        <w:rPr>
          <w:sz w:val="28"/>
          <w:szCs w:val="28"/>
        </w:rPr>
        <w:t>t,s</w:t>
      </w:r>
      <w:proofErr w:type="spellEnd"/>
      <w:proofErr w:type="gramEnd"/>
      <w:r>
        <w:rPr>
          <w:sz w:val="28"/>
          <w:szCs w:val="28"/>
        </w:rPr>
        <w:t>) as a smooth surface: -</w:t>
      </w:r>
    </w:p>
    <w:p w14:paraId="69BC3F69" w14:textId="7FAA3191" w:rsidR="00EC6E43" w:rsidRDefault="00EC6E43" w:rsidP="00EC6E4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3C80C3" wp14:editId="7D802080">
            <wp:extent cx="5045287" cy="3783965"/>
            <wp:effectExtent l="0" t="0" r="0" b="635"/>
            <wp:docPr id="2083368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8498" name="Picture 20833684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967" cy="38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76DD" w14:textId="0773F002" w:rsidR="00EC6E43" w:rsidRDefault="00EC6E43" w:rsidP="00EC6E43">
      <w:pPr>
        <w:pStyle w:val="Heading1"/>
        <w:spacing w:before="120"/>
      </w:pPr>
      <w:r>
        <w:t xml:space="preserve">Ques – </w:t>
      </w:r>
      <w:r>
        <w:t>4</w:t>
      </w:r>
    </w:p>
    <w:p w14:paraId="5C75AA0C" w14:textId="5D4E34D7" w:rsidR="00EC6E43" w:rsidRDefault="00BA380D" w:rsidP="00EC6E43">
      <w:pPr>
        <w:rPr>
          <w:sz w:val="28"/>
          <w:szCs w:val="28"/>
        </w:rPr>
      </w:pPr>
      <w:r w:rsidRPr="00BA380D">
        <w:rPr>
          <w:sz w:val="28"/>
          <w:szCs w:val="28"/>
        </w:rPr>
        <w:t>The se</w:t>
      </w:r>
      <w:r>
        <w:rPr>
          <w:sz w:val="28"/>
          <w:szCs w:val="28"/>
        </w:rPr>
        <w:t>nsitivity of call and put prices with different factors one at a time can be visualized as follows: -</w:t>
      </w:r>
    </w:p>
    <w:p w14:paraId="7AA3DFC0" w14:textId="7B516B43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1E9739" wp14:editId="0CABBD1D">
            <wp:extent cx="3411167" cy="2558374"/>
            <wp:effectExtent l="0" t="0" r="5715" b="0"/>
            <wp:docPr id="7341472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47271" name="Picture 7341472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918" cy="26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D8CE5CB" wp14:editId="27FFE01F">
            <wp:extent cx="3410585" cy="2557939"/>
            <wp:effectExtent l="0" t="0" r="5715" b="0"/>
            <wp:docPr id="11991199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19952" name="Picture 11991199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273" cy="25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BB4" w14:textId="717A1103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D17A5E" wp14:editId="212C4AB8">
            <wp:extent cx="3424136" cy="2568102"/>
            <wp:effectExtent l="0" t="0" r="5080" b="0"/>
            <wp:docPr id="1083198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98105" name="Picture 10831981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016" cy="25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EBA3E3" wp14:editId="0FF292C7">
            <wp:extent cx="3423920" cy="2567940"/>
            <wp:effectExtent l="0" t="0" r="5080" b="0"/>
            <wp:docPr id="15762278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27855" name="Picture 15762278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60" cy="25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F329" w14:textId="59A11590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B927DF" wp14:editId="3149447C">
            <wp:extent cx="3424136" cy="2568102"/>
            <wp:effectExtent l="0" t="0" r="5080" b="0"/>
            <wp:docPr id="9772338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33806" name="Picture 9772338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929" cy="25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3C518F8" wp14:editId="3A403AE0">
            <wp:extent cx="3424136" cy="2568102"/>
            <wp:effectExtent l="0" t="0" r="5080" b="0"/>
            <wp:docPr id="8189022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2274" name="Picture 81890227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910" cy="25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151B" w14:textId="16D0B593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0A434C" wp14:editId="555C6B38">
            <wp:extent cx="3411165" cy="2558374"/>
            <wp:effectExtent l="0" t="0" r="5715" b="0"/>
            <wp:docPr id="19475752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75261" name="Picture 194757526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574" cy="258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FD28372" wp14:editId="70FC2909">
            <wp:extent cx="3372256" cy="2529192"/>
            <wp:effectExtent l="0" t="0" r="0" b="0"/>
            <wp:docPr id="20089828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82855" name="Picture 200898285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19" cy="25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3023" w14:textId="77777777" w:rsidR="00BA380D" w:rsidRDefault="00BA380D" w:rsidP="00EC6E43">
      <w:pPr>
        <w:rPr>
          <w:sz w:val="28"/>
          <w:szCs w:val="28"/>
        </w:rPr>
      </w:pPr>
    </w:p>
    <w:p w14:paraId="54038FFE" w14:textId="77777777" w:rsidR="00BA380D" w:rsidRDefault="00BA380D" w:rsidP="00EC6E43">
      <w:pPr>
        <w:rPr>
          <w:sz w:val="28"/>
          <w:szCs w:val="28"/>
        </w:rPr>
      </w:pPr>
    </w:p>
    <w:p w14:paraId="5D0460CB" w14:textId="623BA052" w:rsidR="00BA380D" w:rsidRDefault="00BA380D" w:rsidP="00BA380D">
      <w:pPr>
        <w:rPr>
          <w:sz w:val="28"/>
          <w:szCs w:val="28"/>
        </w:rPr>
      </w:pPr>
      <w:r w:rsidRPr="00BA380D">
        <w:rPr>
          <w:sz w:val="28"/>
          <w:szCs w:val="28"/>
        </w:rPr>
        <w:lastRenderedPageBreak/>
        <w:t>The se</w:t>
      </w:r>
      <w:r>
        <w:rPr>
          <w:sz w:val="28"/>
          <w:szCs w:val="28"/>
        </w:rPr>
        <w:t xml:space="preserve">nsitivity of call and put prices with different factors </w:t>
      </w:r>
      <w:r>
        <w:rPr>
          <w:sz w:val="28"/>
          <w:szCs w:val="28"/>
        </w:rPr>
        <w:t>two</w:t>
      </w:r>
      <w:r>
        <w:rPr>
          <w:sz w:val="28"/>
          <w:szCs w:val="28"/>
        </w:rPr>
        <w:t xml:space="preserve"> at a time can be visualized as follows: -</w:t>
      </w:r>
    </w:p>
    <w:p w14:paraId="52854066" w14:textId="1AC0046F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0FC080" wp14:editId="4A03C3C8">
            <wp:extent cx="3404681" cy="3256445"/>
            <wp:effectExtent l="0" t="0" r="0" b="0"/>
            <wp:docPr id="6976659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65958" name="Picture 697665958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46" t="6793" r="12241" b="10171"/>
                    <a:stretch/>
                  </pic:blipFill>
                  <pic:spPr bwMode="auto">
                    <a:xfrm>
                      <a:off x="0" y="0"/>
                      <a:ext cx="3504135" cy="335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376D557" wp14:editId="72A79C0F">
            <wp:extent cx="3437228" cy="3375498"/>
            <wp:effectExtent l="0" t="0" r="5080" b="3175"/>
            <wp:docPr id="20729918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91878" name="Picture 2072991878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8132" r="14042" b="9405"/>
                    <a:stretch/>
                  </pic:blipFill>
                  <pic:spPr bwMode="auto">
                    <a:xfrm>
                      <a:off x="0" y="0"/>
                      <a:ext cx="3477568" cy="341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ECA25" w14:textId="77777777" w:rsidR="009014A5" w:rsidRDefault="009014A5" w:rsidP="00EC6E43">
      <w:pPr>
        <w:rPr>
          <w:sz w:val="28"/>
          <w:szCs w:val="28"/>
        </w:rPr>
      </w:pPr>
    </w:p>
    <w:p w14:paraId="5856D3DE" w14:textId="3DE15D87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FA302E" wp14:editId="2C462CD8">
            <wp:extent cx="3416415" cy="3385226"/>
            <wp:effectExtent l="0" t="0" r="0" b="5715"/>
            <wp:docPr id="3294928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92877" name="Picture 32949287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1" t="8132" r="14468" b="10351"/>
                    <a:stretch/>
                  </pic:blipFill>
                  <pic:spPr bwMode="auto">
                    <a:xfrm>
                      <a:off x="0" y="0"/>
                      <a:ext cx="3447069" cy="341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CDE3E1" wp14:editId="10613850">
            <wp:extent cx="3441154" cy="3433864"/>
            <wp:effectExtent l="0" t="0" r="635" b="0"/>
            <wp:docPr id="4847712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1222" name="Picture 48477122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7" t="7188" r="14326" b="9966"/>
                    <a:stretch/>
                  </pic:blipFill>
                  <pic:spPr bwMode="auto">
                    <a:xfrm>
                      <a:off x="0" y="0"/>
                      <a:ext cx="3474750" cy="346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046A5" w14:textId="7043AA5C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C8CDF1" wp14:editId="628661E3">
            <wp:extent cx="3436778" cy="3453319"/>
            <wp:effectExtent l="0" t="0" r="5080" b="1270"/>
            <wp:docPr id="7631626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62693" name="Picture 76316269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2" t="7754" r="14327" b="10344"/>
                    <a:stretch/>
                  </pic:blipFill>
                  <pic:spPr bwMode="auto">
                    <a:xfrm>
                      <a:off x="0" y="0"/>
                      <a:ext cx="3456778" cy="347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EEB8122" wp14:editId="618AC887">
            <wp:extent cx="3414016" cy="3414409"/>
            <wp:effectExtent l="0" t="0" r="2540" b="1905"/>
            <wp:docPr id="152697768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7683" name="Picture 152697768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5" t="7376" r="14326" b="10536"/>
                    <a:stretch/>
                  </pic:blipFill>
                  <pic:spPr bwMode="auto">
                    <a:xfrm>
                      <a:off x="0" y="0"/>
                      <a:ext cx="3442748" cy="3443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409AC" w14:textId="77777777" w:rsidR="009014A5" w:rsidRDefault="009014A5" w:rsidP="00EC6E43">
      <w:pPr>
        <w:rPr>
          <w:sz w:val="28"/>
          <w:szCs w:val="28"/>
        </w:rPr>
      </w:pPr>
    </w:p>
    <w:p w14:paraId="0ABDB97B" w14:textId="77777777" w:rsidR="009014A5" w:rsidRDefault="009014A5" w:rsidP="00EC6E43">
      <w:pPr>
        <w:rPr>
          <w:sz w:val="28"/>
          <w:szCs w:val="28"/>
        </w:rPr>
      </w:pPr>
    </w:p>
    <w:p w14:paraId="27BDA2BE" w14:textId="4B4A64E9" w:rsidR="00BA380D" w:rsidRDefault="00BA380D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214D09" wp14:editId="6DA88DAE">
            <wp:extent cx="3420163" cy="3404681"/>
            <wp:effectExtent l="0" t="0" r="0" b="0"/>
            <wp:docPr id="15800597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59782" name="Picture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41" t="7376" r="14184" b="11294"/>
                    <a:stretch/>
                  </pic:blipFill>
                  <pic:spPr bwMode="auto">
                    <a:xfrm>
                      <a:off x="0" y="0"/>
                      <a:ext cx="3440925" cy="342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014A5">
        <w:rPr>
          <w:noProof/>
          <w:sz w:val="28"/>
          <w:szCs w:val="28"/>
        </w:rPr>
        <w:drawing>
          <wp:inline distT="0" distB="0" distL="0" distR="0" wp14:anchorId="000E241A" wp14:editId="15579D0E">
            <wp:extent cx="3418463" cy="3394953"/>
            <wp:effectExtent l="0" t="0" r="0" b="0"/>
            <wp:docPr id="7274341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34123" name="Picture 72743412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6" t="7565" r="14468" b="11296"/>
                    <a:stretch/>
                  </pic:blipFill>
                  <pic:spPr bwMode="auto">
                    <a:xfrm>
                      <a:off x="0" y="0"/>
                      <a:ext cx="3460044" cy="3436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3C4A0" w14:textId="5C4983AB" w:rsidR="009014A5" w:rsidRDefault="009014A5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36B3A01" wp14:editId="79334FFD">
            <wp:extent cx="3422577" cy="3375498"/>
            <wp:effectExtent l="0" t="0" r="0" b="3175"/>
            <wp:docPr id="2929946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94681" name="Picture 292994681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15" t="7376" r="14469" b="11862"/>
                    <a:stretch/>
                  </pic:blipFill>
                  <pic:spPr bwMode="auto">
                    <a:xfrm>
                      <a:off x="0" y="0"/>
                      <a:ext cx="3444318" cy="339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B4D14B6" wp14:editId="56537228">
            <wp:extent cx="3420200" cy="3404681"/>
            <wp:effectExtent l="0" t="0" r="0" b="0"/>
            <wp:docPr id="20543035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03540" name="Picture 2054303540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3" t="7376" r="14184" b="11483"/>
                    <a:stretch/>
                  </pic:blipFill>
                  <pic:spPr bwMode="auto">
                    <a:xfrm>
                      <a:off x="0" y="0"/>
                      <a:ext cx="3466805" cy="3451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41F0F" w14:textId="77777777" w:rsidR="009014A5" w:rsidRDefault="009014A5" w:rsidP="00EC6E43">
      <w:pPr>
        <w:rPr>
          <w:sz w:val="28"/>
          <w:szCs w:val="28"/>
        </w:rPr>
      </w:pPr>
    </w:p>
    <w:p w14:paraId="46AC5FEF" w14:textId="77777777" w:rsidR="009014A5" w:rsidRDefault="009014A5" w:rsidP="00EC6E43">
      <w:pPr>
        <w:rPr>
          <w:sz w:val="28"/>
          <w:szCs w:val="28"/>
        </w:rPr>
      </w:pPr>
    </w:p>
    <w:p w14:paraId="58134733" w14:textId="07AC3A57" w:rsidR="009014A5" w:rsidRPr="00BA380D" w:rsidRDefault="009014A5" w:rsidP="00EC6E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FF0AF9" wp14:editId="4BE19854">
            <wp:extent cx="3431757" cy="3385226"/>
            <wp:effectExtent l="0" t="0" r="0" b="5715"/>
            <wp:docPr id="20015996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99633" name="Picture 2001599633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8" t="7943" r="14184" b="10159"/>
                    <a:stretch/>
                  </pic:blipFill>
                  <pic:spPr bwMode="auto">
                    <a:xfrm>
                      <a:off x="0" y="0"/>
                      <a:ext cx="3461247" cy="341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546CD5B" wp14:editId="7C222DFF">
            <wp:extent cx="3415730" cy="3424136"/>
            <wp:effectExtent l="0" t="0" r="635" b="5080"/>
            <wp:docPr id="10192453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45313" name="Picture 101924531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58" t="7188" r="14043" b="10345"/>
                    <a:stretch/>
                  </pic:blipFill>
                  <pic:spPr bwMode="auto">
                    <a:xfrm>
                      <a:off x="0" y="0"/>
                      <a:ext cx="3452128" cy="346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14A5" w:rsidRPr="00BA380D" w:rsidSect="00957CF0">
      <w:footerReference w:type="default" r:id="rId36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AD1BB" w14:textId="77777777" w:rsidR="00802D7D" w:rsidRDefault="00802D7D">
      <w:pPr>
        <w:spacing w:after="0" w:line="240" w:lineRule="auto"/>
      </w:pPr>
      <w:r>
        <w:separator/>
      </w:r>
    </w:p>
    <w:p w14:paraId="128CD3F8" w14:textId="77777777" w:rsidR="00802D7D" w:rsidRDefault="00802D7D"/>
    <w:p w14:paraId="3FAC8D30" w14:textId="77777777" w:rsidR="00802D7D" w:rsidRDefault="00802D7D"/>
  </w:endnote>
  <w:endnote w:type="continuationSeparator" w:id="0">
    <w:p w14:paraId="7EB7FEEE" w14:textId="77777777" w:rsidR="00802D7D" w:rsidRDefault="00802D7D">
      <w:pPr>
        <w:spacing w:after="0" w:line="240" w:lineRule="auto"/>
      </w:pPr>
      <w:r>
        <w:continuationSeparator/>
      </w:r>
    </w:p>
    <w:p w14:paraId="73BBE9C4" w14:textId="77777777" w:rsidR="00802D7D" w:rsidRDefault="00802D7D"/>
    <w:p w14:paraId="0B040768" w14:textId="77777777" w:rsidR="00802D7D" w:rsidRDefault="00802D7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CD3463" w14:textId="77777777" w:rsidR="00A155CE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75A85" w14:textId="77777777" w:rsidR="00802D7D" w:rsidRDefault="00802D7D">
      <w:pPr>
        <w:spacing w:after="0" w:line="240" w:lineRule="auto"/>
      </w:pPr>
      <w:r>
        <w:separator/>
      </w:r>
    </w:p>
    <w:p w14:paraId="0D587DE8" w14:textId="77777777" w:rsidR="00802D7D" w:rsidRDefault="00802D7D"/>
    <w:p w14:paraId="16E2DBBD" w14:textId="77777777" w:rsidR="00802D7D" w:rsidRDefault="00802D7D"/>
  </w:footnote>
  <w:footnote w:type="continuationSeparator" w:id="0">
    <w:p w14:paraId="6C368884" w14:textId="77777777" w:rsidR="00802D7D" w:rsidRDefault="00802D7D">
      <w:pPr>
        <w:spacing w:after="0" w:line="240" w:lineRule="auto"/>
      </w:pPr>
      <w:r>
        <w:continuationSeparator/>
      </w:r>
    </w:p>
    <w:p w14:paraId="032031CF" w14:textId="77777777" w:rsidR="00802D7D" w:rsidRDefault="00802D7D"/>
    <w:p w14:paraId="05237D70" w14:textId="77777777" w:rsidR="00802D7D" w:rsidRDefault="00802D7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0633448">
    <w:abstractNumId w:val="9"/>
  </w:num>
  <w:num w:numId="2" w16cid:durableId="890503764">
    <w:abstractNumId w:val="11"/>
  </w:num>
  <w:num w:numId="3" w16cid:durableId="986933971">
    <w:abstractNumId w:val="14"/>
  </w:num>
  <w:num w:numId="4" w16cid:durableId="1009482622">
    <w:abstractNumId w:val="12"/>
  </w:num>
  <w:num w:numId="5" w16cid:durableId="1776710591">
    <w:abstractNumId w:val="10"/>
  </w:num>
  <w:num w:numId="6" w16cid:durableId="2045596175">
    <w:abstractNumId w:val="7"/>
  </w:num>
  <w:num w:numId="7" w16cid:durableId="109974563">
    <w:abstractNumId w:val="6"/>
  </w:num>
  <w:num w:numId="8" w16cid:durableId="465515778">
    <w:abstractNumId w:val="5"/>
  </w:num>
  <w:num w:numId="9" w16cid:durableId="1204290471">
    <w:abstractNumId w:val="4"/>
  </w:num>
  <w:num w:numId="10" w16cid:durableId="1692954370">
    <w:abstractNumId w:val="8"/>
  </w:num>
  <w:num w:numId="11" w16cid:durableId="725449495">
    <w:abstractNumId w:val="3"/>
  </w:num>
  <w:num w:numId="12" w16cid:durableId="1069117179">
    <w:abstractNumId w:val="2"/>
  </w:num>
  <w:num w:numId="13" w16cid:durableId="1228027296">
    <w:abstractNumId w:val="1"/>
  </w:num>
  <w:num w:numId="14" w16cid:durableId="436174736">
    <w:abstractNumId w:val="0"/>
  </w:num>
  <w:num w:numId="15" w16cid:durableId="1581022482">
    <w:abstractNumId w:val="13"/>
  </w:num>
  <w:num w:numId="16" w16cid:durableId="2527072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CF0"/>
    <w:rsid w:val="006E7B6B"/>
    <w:rsid w:val="00802D7D"/>
    <w:rsid w:val="009014A5"/>
    <w:rsid w:val="00957CF0"/>
    <w:rsid w:val="00A155CE"/>
    <w:rsid w:val="00B46A6D"/>
    <w:rsid w:val="00BA380D"/>
    <w:rsid w:val="00EC6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BFD642"/>
  <w15:chartTrackingRefBased/>
  <w15:docId w15:val="{736C6549-7676-D541-9560-1DED47C0C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panshugoyal8107/Library/Containers/com.microsoft.Word/Data/Library/Application%20Support/Microsoft/Office/16.0/DTS/en-IN%7b2A7CEAD9-AEC0-8045-A1BC-F5CCF1A872CF%7d/%7bAB8ECE27-CCE2-2A4A-899D-52EFBE11CB20%7dtf10002081.dotx" TargetMode="External"/></Relationship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{AB8ECE27-CCE2-2A4A-899D-52EFBE11CB20}tf10002081.dotx</Template>
  <TotalTime>60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DIPANSHU GOYAL</cp:lastModifiedBy>
  <cp:revision>2</cp:revision>
  <dcterms:created xsi:type="dcterms:W3CDTF">2024-02-19T20:24:00Z</dcterms:created>
  <dcterms:modified xsi:type="dcterms:W3CDTF">2024-02-20T16:48:00Z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